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B53E" w14:textId="77777777" w:rsidR="00E51B8C" w:rsidRPr="00E51B8C" w:rsidRDefault="006C6A46" w:rsidP="00BA57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1B8C">
        <w:rPr>
          <w:rFonts w:ascii="TH SarabunPSK" w:hAnsi="TH SarabunPSK" w:cs="TH SarabunPSK"/>
          <w:noProof/>
        </w:rPr>
        <w:drawing>
          <wp:inline distT="0" distB="0" distL="0" distR="0" wp14:anchorId="6D4925BF" wp14:editId="2A39FDC9">
            <wp:extent cx="1171074" cy="1463040"/>
            <wp:effectExtent l="0" t="0" r="0" b="3810"/>
            <wp:docPr id="42366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7" b="9328"/>
                    <a:stretch/>
                  </pic:blipFill>
                  <pic:spPr bwMode="auto">
                    <a:xfrm>
                      <a:off x="0" y="0"/>
                      <a:ext cx="1171074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EE691" w14:textId="77777777" w:rsidR="00FD48A9" w:rsidRPr="00E51B8C" w:rsidRDefault="00FD48A9" w:rsidP="00BA57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1B8C">
        <w:rPr>
          <w:rFonts w:ascii="TH SarabunPSK" w:hAnsi="TH SarabunPSK" w:cs="TH SarabunPSK"/>
          <w:b/>
          <w:bCs/>
          <w:sz w:val="36"/>
          <w:szCs w:val="36"/>
          <w:cs/>
        </w:rPr>
        <w:t>มคอ.</w:t>
      </w:r>
      <w:r w:rsidR="004B4F38">
        <w:rPr>
          <w:rFonts w:ascii="TH SarabunPSK" w:hAnsi="TH SarabunPSK" w:cs="TH SarabunPSK" w:hint="cs"/>
          <w:b/>
          <w:bCs/>
          <w:sz w:val="36"/>
          <w:szCs w:val="36"/>
          <w:cs/>
        </w:rPr>
        <w:t>5</w:t>
      </w:r>
    </w:p>
    <w:p w14:paraId="4D5FF063" w14:textId="77777777" w:rsidR="00E901D7" w:rsidRDefault="004B4F38" w:rsidP="00BA573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4B4F38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รายงานผลการดำเนินการของรายวิชา</w:t>
      </w:r>
    </w:p>
    <w:p w14:paraId="7495EA24" w14:textId="77777777" w:rsidR="006C6A46" w:rsidRPr="00E51B8C" w:rsidRDefault="00E901D7" w:rsidP="00BA573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[รหัสวิชา]"/>
            </w:textInput>
          </w:ffData>
        </w:fldChar>
      </w: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instrText xml:space="preserve"> FORMTEXT </w:instrText>
      </w: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</w: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separate"/>
      </w:r>
      <w:r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</w:rPr>
        <w:t>[</w:t>
      </w:r>
      <w:r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  <w:cs/>
        </w:rPr>
        <w:t>รหัสวิชา]</w:t>
      </w: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end"/>
      </w:r>
      <w:r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 xml:space="preserve"> 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begin">
          <w:ffData>
            <w:name w:val="Text84"/>
            <w:enabled/>
            <w:calcOnExit w:val="0"/>
            <w:textInput>
              <w:default w:val="[ชื่อรายวิชา]"/>
            </w:textInput>
          </w:ffData>
        </w:fldChar>
      </w:r>
      <w:bookmarkStart w:id="0" w:name="Text84"/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instrText xml:space="preserve"> FORMTEXT </w:instrTex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separate"/>
      </w:r>
      <w:r w:rsidR="006D625E" w:rsidRPr="00E51B8C"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</w:rPr>
        <w:t>[</w:t>
      </w:r>
      <w:r w:rsidR="006D625E" w:rsidRPr="00E51B8C"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  <w:cs/>
        </w:rPr>
        <w:t>ชื่อรายวิชา]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end"/>
      </w:r>
      <w:bookmarkEnd w:id="0"/>
    </w:p>
    <w:p w14:paraId="364461A9" w14:textId="77777777" w:rsidR="006C6A46" w:rsidRPr="00E51B8C" w:rsidRDefault="006C6A46" w:rsidP="00BA573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ภาคเรียนที่</w:t>
      </w:r>
      <w:r w:rsidR="006D625E"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[.........]"/>
            </w:textInput>
          </w:ffData>
        </w:fldChar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instrText xml:space="preserve"> FORMTEXT </w:instrTex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separate"/>
      </w:r>
      <w:r w:rsidR="006D625E" w:rsidRPr="00E51B8C"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</w:rPr>
        <w:t>[.........]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end"/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t xml:space="preserve"> </w:t>
      </w:r>
      <w:r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ปีการศึกษา</w:t>
      </w:r>
      <w:r w:rsidR="006D625E" w:rsidRPr="00E51B8C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25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xx"/>
            </w:textInput>
          </w:ffData>
        </w:fldChar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instrText xml:space="preserve"> FORMTEXT </w:instrTex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separate"/>
      </w:r>
      <w:r w:rsidR="006D625E" w:rsidRPr="00E51B8C">
        <w:rPr>
          <w:rFonts w:ascii="TH SarabunPSK" w:eastAsia="Times New Roman" w:hAnsi="TH SarabunPSK" w:cs="TH SarabunPSK"/>
          <w:b/>
          <w:bCs/>
          <w:noProof/>
          <w:color w:val="0000FF"/>
          <w:sz w:val="36"/>
          <w:szCs w:val="36"/>
        </w:rPr>
        <w:t>xx</w:t>
      </w:r>
      <w:r w:rsidR="006D625E" w:rsidRPr="00E51B8C">
        <w:rPr>
          <w:rFonts w:ascii="TH SarabunPSK" w:eastAsia="Times New Roman" w:hAnsi="TH SarabunPSK" w:cs="TH SarabunPSK"/>
          <w:b/>
          <w:bCs/>
          <w:color w:val="0000FF"/>
          <w:sz w:val="36"/>
          <w:szCs w:val="36"/>
        </w:rPr>
        <w:fldChar w:fldCharType="end"/>
      </w:r>
    </w:p>
    <w:p w14:paraId="78637086" w14:textId="77777777" w:rsidR="004B4F38" w:rsidRPr="00E51B8C" w:rsidRDefault="00E3158B" w:rsidP="00BA573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หมวดที่ 1 </w:t>
      </w:r>
      <w:r w:rsidRPr="00E3158B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ข้อมูลทั่วไป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0"/>
      </w:tblGrid>
      <w:tr w:rsidR="006C6A46" w:rsidRPr="00E51B8C" w14:paraId="5F3000F2" w14:textId="77777777" w:rsidTr="00BB412F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C69C" w14:textId="77777777" w:rsidR="006C6A46" w:rsidRPr="00E51B8C" w:rsidRDefault="006C6A46" w:rsidP="00BA573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ชื่อสถาบันอุดมศึกษา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bidi="ar-EG"/>
                <w14:ligatures w14:val="none"/>
              </w:rPr>
              <w:tab/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มหาวิทยาลัยราชภัฏสุราษฎร์ธานี</w:t>
            </w:r>
          </w:p>
        </w:tc>
      </w:tr>
      <w:tr w:rsidR="006C6A46" w:rsidRPr="00E51B8C" w14:paraId="780FAC75" w14:textId="77777777" w:rsidTr="00BB412F"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3F8C" w14:textId="77777777" w:rsidR="006C6A46" w:rsidRPr="00E51B8C" w:rsidRDefault="006C6A46" w:rsidP="00BA573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คณะ/สาขา/วิชาเอก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bidi="ar-EG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bookmarkStart w:id="1" w:name="Text81"/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E51B8C"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  <w:bookmarkEnd w:id="1"/>
          </w:p>
        </w:tc>
      </w:tr>
      <w:tr w:rsidR="006C6A46" w:rsidRPr="00E51B8C" w14:paraId="2DB41B7D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F31A" w14:textId="77777777" w:rsidR="006C6A46" w:rsidRPr="00E51B8C" w:rsidRDefault="006C6A46" w:rsidP="00BA5733">
            <w:pPr>
              <w:tabs>
                <w:tab w:val="left" w:pos="345"/>
              </w:tabs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E51B8C"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รหัสวิชาและชื่อรายวิชา</w:t>
            </w:r>
          </w:p>
          <w:p w14:paraId="2515E3D2" w14:textId="77777777" w:rsidR="006C6A46" w:rsidRPr="00E51B8C" w:rsidRDefault="006C6A46" w:rsidP="00BA5733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รหัสวิชา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E51B8C"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ab/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ชื่อวิชา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(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ไทย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>)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E51B8C"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  <w:p w14:paraId="53D1ABAE" w14:textId="77777777" w:rsidR="006C6A46" w:rsidRPr="00E51B8C" w:rsidRDefault="006C6A46" w:rsidP="00BA573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ab/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ชื่อวิชา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(</w:t>
            </w: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>อังกฤษ</w:t>
            </w:r>
            <w:r w:rsidR="001401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:lang w:val="en-AU"/>
                <w14:ligatures w14:val="none"/>
              </w:rPr>
              <w:t>)</w:t>
            </w:r>
            <w:r w:rsidR="006D625E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lang w:val="en-AU"/>
                <w14:ligatures w14:val="none"/>
              </w:rPr>
              <w:t xml:space="preserve"> 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E51B8C"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E51B8C"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6C6A46" w:rsidRPr="00E51B8C" w14:paraId="163B29B4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45C0" w14:textId="77777777" w:rsidR="006C6A46" w:rsidRPr="00E51B8C" w:rsidRDefault="006C6A46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2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.</w:t>
            </w:r>
            <w:r w:rsidR="00E51B8C"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จำนวนหน่วยกิต </w:t>
            </w:r>
          </w:p>
          <w:p w14:paraId="2073D18F" w14:textId="77777777" w:rsidR="006C6A46" w:rsidRPr="00E51B8C" w:rsidRDefault="006C6A46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i/>
                <w:iCs/>
                <w:kern w:val="0"/>
                <w:sz w:val="32"/>
                <w:szCs w:val="32"/>
                <w:cs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 w:rsidR="00E51B8C"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น(ท-ป-ศ)"/>
                  </w:textInput>
                </w:ffData>
              </w:fldCha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4276FF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น(ท-ป-ศ)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4276FF" w:rsidRPr="00E51B8C" w14:paraId="18F2B59D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8E31" w14:textId="77777777" w:rsidR="004276FF" w:rsidRDefault="004276FF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4276FF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รายวิชาที่ต้องเรียนก่อนรายวิชานี้ (ถ้ามี)</w:t>
            </w:r>
            <w:r w:rsidR="00F143FA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143FA" w:rsidRPr="00E51B8C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:lang w:val="en-AU"/>
                <w14:ligatures w14:val="none"/>
              </w:rPr>
              <w:t>(</w:t>
            </w:r>
            <w:r w:rsidR="00F143FA">
              <w:rPr>
                <w:rFonts w:ascii="TH SarabunPSK" w:eastAsia="Times New Roman" w:hAnsi="TH SarabunPSK" w:cs="TH SarabunPSK" w:hint="cs"/>
                <w:color w:val="FF0000"/>
                <w:kern w:val="0"/>
                <w:sz w:val="32"/>
                <w:szCs w:val="32"/>
                <w:cs/>
                <w:lang w:val="en-AU"/>
                <w14:ligatures w14:val="none"/>
              </w:rPr>
              <w:t>ถ้าไม่มีให้ระบุว่า ไม่มี</w:t>
            </w:r>
            <w:r w:rsidR="00F143FA" w:rsidRPr="00E51B8C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:lang w:val="en-AU"/>
                <w14:ligatures w14:val="none"/>
              </w:rPr>
              <w:t>)</w:t>
            </w:r>
          </w:p>
          <w:p w14:paraId="144AE9A9" w14:textId="77777777" w:rsidR="004276FF" w:rsidRPr="00E51B8C" w:rsidRDefault="002F188B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รหัสวิชา]"/>
                  </w:textInput>
                </w:ffData>
              </w:fldCha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4276FF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[รหัสวิชา]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  <w:r w:rsidR="004276FF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 xml:space="preserve"> 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ชื่อวิชาภาษาไทย]"/>
                  </w:textInput>
                </w:ffData>
              </w:fldCha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4276FF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[ชื่อวิชาภาษาไทย]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  <w:r w:rsidR="004276FF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 xml:space="preserve"> 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น(ท-ป-ศ)"/>
                  </w:textInput>
                </w:ffData>
              </w:fldCha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="004276FF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น(ท-ป-ศ)</w:t>
            </w:r>
            <w:r w:rsidR="004276FF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6C6A46" w:rsidRPr="00E51B8C" w14:paraId="0D57E7B5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0ADF" w14:textId="77777777" w:rsidR="006C6A46" w:rsidRPr="00E51B8C" w:rsidRDefault="004276FF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4</w:t>
            </w:r>
            <w:r w:rsidR="006C6A46" w:rsidRPr="00E51B8C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.</w:t>
            </w:r>
            <w:r w:rsidR="004B4F38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</w:t>
            </w:r>
            <w:r w:rsidR="004B4F38" w:rsidRPr="004B4F38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อาจารย์ผู้รับผิดชอบ อาจารย์ผู้สอนและกลุ่มเรียน  (</w:t>
            </w:r>
            <w:r w:rsidR="004B4F38" w:rsidRPr="004B4F38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lang w:val="en-AU"/>
                <w14:ligatures w14:val="none"/>
              </w:rPr>
              <w:t>Section)</w:t>
            </w:r>
          </w:p>
          <w:p w14:paraId="2B63E7C0" w14:textId="77777777" w:rsidR="00A7199A" w:rsidRPr="00CD7967" w:rsidRDefault="001D32C1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A7199A" w:rsidRPr="001D32C1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อาจารย์ผู้รับผิดชอบ</w:t>
            </w:r>
            <w:r w:rsidR="00A7199A" w:rsidRPr="00CD796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32BE8951" w14:textId="77777777" w:rsidR="00A7199A" w:rsidRPr="00CD7967" w:rsidRDefault="001D32C1" w:rsidP="00BA5733">
            <w:pPr>
              <w:spacing w:after="0" w:line="240" w:lineRule="auto"/>
              <w:outlineLvl w:val="6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A7199A" w:rsidRPr="001D32C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อาจารย์ผู้สอน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7199A"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(</w:t>
            </w:r>
            <w:r w:rsidR="00A7199A"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ให้รายงานเป็นกลุ่มเรียน)</w:t>
            </w:r>
          </w:p>
          <w:p w14:paraId="52A6B6BA" w14:textId="77777777" w:rsidR="00A7199A" w:rsidRPr="00CD7967" w:rsidRDefault="001D32C1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ระบุชื่ออาจารย์ประจำกลุ่มเรียน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[ระบุชื่ออาจารย์ประจำกลุ่มเรียน]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  <w:r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ab/>
            </w:r>
            <w:r w:rsidR="00A7199A"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กลุ่มเรียน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60BCD04A" w14:textId="77777777" w:rsidR="00A7199A" w:rsidRPr="00CD7967" w:rsidRDefault="001D32C1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ระบุชื่ออาจารย์ประจำกลุ่มเรียน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[ระบุชื่ออาจารย์ประจำกลุ่มเรียน]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  <w:r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ab/>
            </w:r>
            <w:r w:rsidR="00A7199A"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กลุ่มเรียน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 xml:space="preserve"> </w:t>
            </w:r>
            <w:r w:rsidR="00A7199A" w:rsidRPr="00CD7967"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cs/>
              </w:rPr>
              <w:t>ถ้าไม่มีให้ลบออก</w:t>
            </w:r>
          </w:p>
          <w:p w14:paraId="468F951A" w14:textId="77777777" w:rsidR="006C6A46" w:rsidRPr="001D32C1" w:rsidRDefault="001D32C1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</w:pPr>
            <w:r w:rsidRPr="00E51B8C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ระบุชื่ออาจารย์ประจำกลุ่มเรียน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[ระบุชื่ออาจารย์ประจำกลุ่มเรียน]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  <w:r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tab/>
            </w:r>
            <w:r w:rsidR="00A7199A"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กลุ่มเรียน 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="00A7199A"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  <w:r w:rsidR="00A7199A"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t xml:space="preserve"> </w:t>
            </w:r>
            <w:r w:rsidR="00A7199A" w:rsidRPr="00CD7967">
              <w:rPr>
                <w:rFonts w:ascii="TH SarabunPSK" w:eastAsia="Times New Roman" w:hAnsi="TH SarabunPSK" w:cs="TH SarabunPSK" w:hint="cs"/>
                <w:color w:val="FF0000"/>
                <w:sz w:val="32"/>
                <w:szCs w:val="32"/>
                <w:cs/>
              </w:rPr>
              <w:t>ถ้าไม่มีให้ลบออก</w:t>
            </w:r>
          </w:p>
        </w:tc>
      </w:tr>
      <w:tr w:rsidR="006C6A46" w:rsidRPr="00E51B8C" w14:paraId="4ECBA91A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B564" w14:textId="77777777" w:rsidR="00E51B8C" w:rsidRPr="00E51B8C" w:rsidRDefault="004276FF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5</w:t>
            </w:r>
            <w:r w:rsidR="006C6A46"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.</w:t>
            </w:r>
            <w:r w:rsidR="006C6A46" w:rsidRPr="00E51B8C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lang w:val="en-AU" w:bidi="ar-SA"/>
                <w14:ligatures w14:val="none"/>
              </w:rPr>
              <w:t xml:space="preserve"> </w:t>
            </w:r>
            <w:r w:rsidR="00C716BD" w:rsidRPr="00C716BD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ภาคการศึกษา/ปีการศึกษาที่เปิดสอนรายวิชา</w:t>
            </w:r>
          </w:p>
          <w:p w14:paraId="191B7E5E" w14:textId="77777777" w:rsidR="006C6A46" w:rsidRPr="00C716BD" w:rsidRDefault="00E51B8C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C716BD" w:rsidRPr="00E51B8C" w14:paraId="43D51751" w14:textId="77777777" w:rsidTr="00BB412F">
        <w:tblPrEx>
          <w:tblLook w:val="0000" w:firstRow="0" w:lastRow="0" w:firstColumn="0" w:lastColumn="0" w:noHBand="0" w:noVBand="0"/>
        </w:tblPrEx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2131" w14:textId="77777777" w:rsidR="00C716BD" w:rsidRDefault="00C716BD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lang w:val="en-AU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6. </w:t>
            </w:r>
            <w:r w:rsidRPr="00C716BD"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  <w:t>สถานที่เรียน</w:t>
            </w:r>
          </w:p>
          <w:p w14:paraId="3CBD438C" w14:textId="77777777" w:rsidR="00C716BD" w:rsidRDefault="00C716BD" w:rsidP="00BA5733">
            <w:pPr>
              <w:spacing w:after="0" w:line="240" w:lineRule="auto"/>
              <w:outlineLvl w:val="6"/>
              <w:rPr>
                <w:rFonts w:ascii="TH SarabunPSK" w:eastAsia="Times New Roman" w:hAnsi="TH SarabunPSK" w:cs="TH SarabunPSK"/>
                <w:bCs/>
                <w:kern w:val="0"/>
                <w:sz w:val="32"/>
                <w:szCs w:val="32"/>
                <w:cs/>
                <w:lang w:val="en-AU"/>
                <w14:ligatures w14:val="none"/>
              </w:rPr>
            </w:pPr>
            <w:r w:rsidRPr="00E51B8C">
              <w:rPr>
                <w:rFonts w:ascii="TH SarabunPSK" w:eastAsia="Times New Roman" w:hAnsi="TH SarabunPSK" w:cs="TH SarabunPSK"/>
                <w:color w:val="000000" w:themeColor="text1"/>
                <w:kern w:val="0"/>
                <w:sz w:val="32"/>
                <w:szCs w:val="32"/>
                <w:cs/>
                <w:lang w:val="en-AU"/>
                <w14:ligatures w14:val="none"/>
              </w:rPr>
              <w:t xml:space="preserve">    </w: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begin">
                <w:ffData>
                  <w:name w:val="Text81"/>
                  <w:enabled/>
                  <w:calcOnExit w:val="0"/>
                  <w:textInput>
                    <w:default w:val="[..............................]"/>
                  </w:textInput>
                </w:ffData>
              </w:fldChar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  <w:instrText>FORMTEXT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instrText xml:space="preserve"> </w:instrTex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separate"/>
            </w:r>
            <w:r w:rsidRPr="00E51B8C">
              <w:rPr>
                <w:rFonts w:ascii="TH SarabunPSK" w:eastAsia="Times New Roman" w:hAnsi="TH SarabunPSK" w:cs="TH SarabunPSK"/>
                <w:noProof/>
                <w:color w:val="0000FF"/>
                <w:sz w:val="32"/>
                <w:szCs w:val="32"/>
                <w:cs/>
              </w:rPr>
              <w:t>[..............................]</w:t>
            </w:r>
            <w:r w:rsidRPr="00E51B8C">
              <w:rPr>
                <w:rFonts w:ascii="TH SarabunPSK" w:eastAsia="Times New Roman" w:hAnsi="TH SarabunPSK" w:cs="TH SarabunPSK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60EC66E0" w14:textId="77777777" w:rsidR="00ED6572" w:rsidRPr="00B46CBD" w:rsidRDefault="00B46CBD" w:rsidP="00BA5733">
      <w:pPr>
        <w:tabs>
          <w:tab w:val="left" w:pos="356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46CB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หมวดที่ 2 การจัดการเรียนการสอนที่เปรียบเทียบกับแผนการสอน</w:t>
      </w:r>
    </w:p>
    <w:p w14:paraId="68338127" w14:textId="77777777" w:rsidR="00B46CBD" w:rsidRPr="00B46CBD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AEEB6F2" w14:textId="77777777" w:rsidR="00B46CBD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46C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Pr="00B46CBD">
        <w:rPr>
          <w:rFonts w:ascii="TH SarabunPSK" w:hAnsi="TH SarabunPSK" w:cs="TH SarabunPSK"/>
          <w:b/>
          <w:bCs/>
          <w:sz w:val="32"/>
          <w:szCs w:val="32"/>
          <w:cs/>
        </w:rPr>
        <w:t>รายงานชั่วโมงการสอนจริงเทียบกับแผนการสอน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1429"/>
        <w:gridCol w:w="1418"/>
        <w:gridCol w:w="3118"/>
      </w:tblGrid>
      <w:tr w:rsidR="00BA5733" w:rsidRPr="00CD7967" w14:paraId="6F83FEDB" w14:textId="77777777" w:rsidTr="00BA5733">
        <w:trPr>
          <w:tblHeader/>
        </w:trPr>
        <w:tc>
          <w:tcPr>
            <w:tcW w:w="3924" w:type="dxa"/>
            <w:vAlign w:val="center"/>
          </w:tcPr>
          <w:p w14:paraId="52ED2C78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1429" w:type="dxa"/>
            <w:vAlign w:val="center"/>
          </w:tcPr>
          <w:p w14:paraId="6FCFC72A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จำนวนชั่วโมงตามแผนการสอน</w:t>
            </w:r>
          </w:p>
        </w:tc>
        <w:tc>
          <w:tcPr>
            <w:tcW w:w="1418" w:type="dxa"/>
            <w:vAlign w:val="center"/>
          </w:tcPr>
          <w:p w14:paraId="111892B8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จำนวนชั่วโมงที่ได้สอนจริง</w:t>
            </w:r>
          </w:p>
        </w:tc>
        <w:tc>
          <w:tcPr>
            <w:tcW w:w="3118" w:type="dxa"/>
            <w:vAlign w:val="center"/>
          </w:tcPr>
          <w:p w14:paraId="76C14514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ระบุสาเหตุที่การสอนจริงต่างจากแผนการสอนหากมีความแตกต่างเกิน 25%</w:t>
            </w:r>
          </w:p>
        </w:tc>
      </w:tr>
      <w:tr w:rsidR="00BA5733" w:rsidRPr="00CD7967" w14:paraId="4DB43949" w14:textId="77777777" w:rsidTr="009A6E3C">
        <w:tc>
          <w:tcPr>
            <w:tcW w:w="3924" w:type="dxa"/>
          </w:tcPr>
          <w:p w14:paraId="35D51BA8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4B92DEDC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5C7C8E2A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3166BED8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20EA2569" w14:textId="77777777" w:rsidTr="009A6E3C">
        <w:tc>
          <w:tcPr>
            <w:tcW w:w="3924" w:type="dxa"/>
          </w:tcPr>
          <w:p w14:paraId="1606970A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15DD153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5D842D8E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32D49879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082DA1D6" w14:textId="77777777" w:rsidTr="009A6E3C">
        <w:tc>
          <w:tcPr>
            <w:tcW w:w="3924" w:type="dxa"/>
          </w:tcPr>
          <w:p w14:paraId="51AA039C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0259690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3B1F77A7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413E2566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2D1CA89C" w14:textId="77777777" w:rsidTr="009A6E3C">
        <w:tc>
          <w:tcPr>
            <w:tcW w:w="3924" w:type="dxa"/>
          </w:tcPr>
          <w:p w14:paraId="59A631CF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57D1AC56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21CD4CCA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5C07AA49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78FDFDE7" w14:textId="77777777" w:rsidTr="009A6E3C">
        <w:tc>
          <w:tcPr>
            <w:tcW w:w="3924" w:type="dxa"/>
          </w:tcPr>
          <w:p w14:paraId="3F7D2657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3F349DE3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6099F5D7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0D7913EC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526AE44B" w14:textId="77777777" w:rsidTr="009A6E3C">
        <w:tc>
          <w:tcPr>
            <w:tcW w:w="3924" w:type="dxa"/>
          </w:tcPr>
          <w:p w14:paraId="43027776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29" w:type="dxa"/>
          </w:tcPr>
          <w:p w14:paraId="50ADBD1D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418" w:type="dxa"/>
          </w:tcPr>
          <w:p w14:paraId="343CD3CF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18" w:type="dxa"/>
          </w:tcPr>
          <w:p w14:paraId="1C96709C" w14:textId="77777777" w:rsidR="00BA5733" w:rsidRPr="00CD7967" w:rsidRDefault="00BA5733" w:rsidP="00BA5733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69C4DFFE" w14:textId="77777777" w:rsidR="00B46CBD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D20FCE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 หัวข้อที่สอนไม่ครอบคลุมตามแผน</w:t>
      </w:r>
    </w:p>
    <w:tbl>
      <w:tblPr>
        <w:tblW w:w="993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2880"/>
        <w:gridCol w:w="3125"/>
      </w:tblGrid>
      <w:tr w:rsidR="00BA5733" w:rsidRPr="00CD7967" w14:paraId="77934797" w14:textId="77777777" w:rsidTr="00BA5733">
        <w:trPr>
          <w:tblHeader/>
        </w:trPr>
        <w:tc>
          <w:tcPr>
            <w:tcW w:w="3931" w:type="dxa"/>
            <w:vAlign w:val="center"/>
          </w:tcPr>
          <w:p w14:paraId="55B52754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หัวข้อที่สอนไม่ครอบคลุม</w:t>
            </w:r>
          </w:p>
          <w:p w14:paraId="21B2A506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ตามแผน (ถ้ามี)</w:t>
            </w:r>
          </w:p>
        </w:tc>
        <w:tc>
          <w:tcPr>
            <w:tcW w:w="2880" w:type="dxa"/>
            <w:vAlign w:val="center"/>
          </w:tcPr>
          <w:p w14:paraId="5D71930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นัยสำคัญของหัวข้อที่สอน</w:t>
            </w:r>
          </w:p>
          <w:p w14:paraId="69231237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ไม่ครอบคลุมตามแผน</w:t>
            </w:r>
          </w:p>
        </w:tc>
        <w:tc>
          <w:tcPr>
            <w:tcW w:w="3125" w:type="dxa"/>
            <w:vAlign w:val="center"/>
          </w:tcPr>
          <w:p w14:paraId="017EC68A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แนวทางชดเชย</w:t>
            </w:r>
          </w:p>
        </w:tc>
      </w:tr>
      <w:tr w:rsidR="00BA5733" w:rsidRPr="00CD7967" w14:paraId="658829A0" w14:textId="77777777" w:rsidTr="00BA5733">
        <w:tc>
          <w:tcPr>
            <w:tcW w:w="3931" w:type="dxa"/>
          </w:tcPr>
          <w:p w14:paraId="682E532E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2880" w:type="dxa"/>
          </w:tcPr>
          <w:p w14:paraId="543A03A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25" w:type="dxa"/>
          </w:tcPr>
          <w:p w14:paraId="50ABAFE8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54D3C11B" w14:textId="77777777" w:rsidTr="00BA5733">
        <w:tc>
          <w:tcPr>
            <w:tcW w:w="3931" w:type="dxa"/>
          </w:tcPr>
          <w:p w14:paraId="33B1D0DE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2880" w:type="dxa"/>
          </w:tcPr>
          <w:p w14:paraId="47A6A426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25" w:type="dxa"/>
          </w:tcPr>
          <w:p w14:paraId="5EF414ED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02A10D24" w14:textId="77777777" w:rsidTr="00BA5733">
        <w:tc>
          <w:tcPr>
            <w:tcW w:w="3931" w:type="dxa"/>
          </w:tcPr>
          <w:p w14:paraId="5AA4100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2880" w:type="dxa"/>
          </w:tcPr>
          <w:p w14:paraId="6308F4D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125" w:type="dxa"/>
          </w:tcPr>
          <w:p w14:paraId="69A539A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7781D945" w14:textId="77777777" w:rsidR="00B46CBD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7918F0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pacing w:val="-20"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3. ประสิทธิผลของวิธีสอนที่ทำให้เกิดผลการเรียนรู้ตามที่</w:t>
      </w:r>
      <w:r w:rsidRPr="00CD7967">
        <w:rPr>
          <w:rFonts w:ascii="TH SarabunPSK" w:hAnsi="TH SarabunPSK" w:cs="TH SarabunPSK" w:hint="cs"/>
          <w:b/>
          <w:bCs/>
          <w:spacing w:val="-20"/>
          <w:sz w:val="32"/>
          <w:szCs w:val="32"/>
          <w:cs/>
        </w:rPr>
        <w:t xml:space="preserve">ระบุในรายละเอียดของรายวิชา </w:t>
      </w:r>
    </w:p>
    <w:tbl>
      <w:tblPr>
        <w:tblW w:w="52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2141"/>
        <w:gridCol w:w="1494"/>
        <w:gridCol w:w="1494"/>
        <w:gridCol w:w="1494"/>
        <w:gridCol w:w="1612"/>
      </w:tblGrid>
      <w:tr w:rsidR="00BA5733" w:rsidRPr="00CD7967" w14:paraId="0749CE5B" w14:textId="77777777" w:rsidTr="00BA5733">
        <w:trPr>
          <w:trHeight w:val="1078"/>
          <w:tblHeader/>
        </w:trPr>
        <w:tc>
          <w:tcPr>
            <w:tcW w:w="888" w:type="pct"/>
          </w:tcPr>
          <w:p w14:paraId="7FBE9D1B" w14:textId="77777777" w:rsidR="00BA5733" w:rsidRPr="00CD7967" w:rsidRDefault="00BA5733" w:rsidP="00BA5733">
            <w:pPr>
              <w:pStyle w:val="Default"/>
              <w:jc w:val="center"/>
              <w:rPr>
                <w:b/>
                <w:bCs/>
                <w:sz w:val="28"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ผลลัพธ์การเรียนรู้ที่คาดหวังของรายวิชา (</w:t>
            </w:r>
            <w:r w:rsidRPr="00CD7967">
              <w:rPr>
                <w:rFonts w:hint="cs"/>
                <w:b/>
                <w:bCs/>
                <w:sz w:val="32"/>
                <w:szCs w:val="32"/>
              </w:rPr>
              <w:t>CLOs</w:t>
            </w: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1069" w:type="pct"/>
          </w:tcPr>
          <w:p w14:paraId="4E9E008E" w14:textId="77777777" w:rsidR="00BA5733" w:rsidRPr="00CD7967" w:rsidRDefault="00BA5733" w:rsidP="00BA5733">
            <w:pPr>
              <w:pStyle w:val="Default"/>
              <w:jc w:val="center"/>
              <w:rPr>
                <w:sz w:val="32"/>
                <w:szCs w:val="32"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กลยุทธ์การสอน/วิธีการจัดการเรียนรู้ที่ได้ดำเนินการ</w:t>
            </w:r>
          </w:p>
        </w:tc>
        <w:tc>
          <w:tcPr>
            <w:tcW w:w="746" w:type="pct"/>
          </w:tcPr>
          <w:p w14:paraId="1E882938" w14:textId="77777777" w:rsidR="00BA5733" w:rsidRPr="00CD7967" w:rsidRDefault="00BA5733" w:rsidP="00BA5733">
            <w:pPr>
              <w:pStyle w:val="Default"/>
              <w:jc w:val="center"/>
              <w:rPr>
                <w:b/>
                <w:bCs/>
                <w:sz w:val="32"/>
                <w:szCs w:val="32"/>
              </w:rPr>
            </w:pPr>
            <w:r w:rsidRPr="00CD7967">
              <w:rPr>
                <w:rFonts w:hint="cs"/>
                <w:b/>
                <w:bCs/>
                <w:spacing w:val="-12"/>
                <w:sz w:val="32"/>
                <w:szCs w:val="32"/>
                <w:cs/>
              </w:rPr>
              <w:t xml:space="preserve">ตัวชี้วัดและค่าเป้าหมายการบรรลุ </w:t>
            </w:r>
            <w:r w:rsidRPr="00CD7967">
              <w:rPr>
                <w:rFonts w:hint="cs"/>
                <w:b/>
                <w:bCs/>
                <w:spacing w:val="-12"/>
                <w:sz w:val="32"/>
                <w:szCs w:val="32"/>
              </w:rPr>
              <w:t>CLOs</w:t>
            </w:r>
          </w:p>
        </w:tc>
        <w:tc>
          <w:tcPr>
            <w:tcW w:w="746" w:type="pct"/>
          </w:tcPr>
          <w:p w14:paraId="68A216D1" w14:textId="77777777" w:rsidR="00BA5733" w:rsidRPr="00CD7967" w:rsidRDefault="00BA5733" w:rsidP="00BA5733">
            <w:pPr>
              <w:pStyle w:val="Default"/>
              <w:jc w:val="center"/>
              <w:rPr>
                <w:b/>
                <w:bCs/>
                <w:sz w:val="32"/>
                <w:szCs w:val="32"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วิธีการประเมินผลที่ได้ดำเนินการ</w:t>
            </w:r>
          </w:p>
          <w:p w14:paraId="2D524916" w14:textId="77777777" w:rsidR="00BA5733" w:rsidRPr="00CD7967" w:rsidRDefault="00BA5733" w:rsidP="00BA5733">
            <w:pPr>
              <w:pStyle w:val="Default"/>
              <w:jc w:val="center"/>
              <w:rPr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746" w:type="pct"/>
          </w:tcPr>
          <w:p w14:paraId="48CA9FD1" w14:textId="77777777" w:rsidR="00BA5733" w:rsidRPr="00CD7967" w:rsidRDefault="00BA5733" w:rsidP="00BA5733">
            <w:pPr>
              <w:pStyle w:val="Default"/>
              <w:jc w:val="center"/>
              <w:rPr>
                <w:sz w:val="32"/>
                <w:szCs w:val="32"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รายงานผลตามตัวชี้วัด</w:t>
            </w:r>
          </w:p>
          <w:p w14:paraId="2061F210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806" w:type="pct"/>
          </w:tcPr>
          <w:p w14:paraId="6890212F" w14:textId="77777777" w:rsidR="00BA5733" w:rsidRPr="00CD7967" w:rsidRDefault="00BA5733" w:rsidP="00BA5733">
            <w:pPr>
              <w:pStyle w:val="Default"/>
              <w:jc w:val="center"/>
              <w:rPr>
                <w:sz w:val="32"/>
                <w:szCs w:val="32"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>แนวทางการพัฒนาปรับปรุง</w:t>
            </w:r>
          </w:p>
          <w:p w14:paraId="7C55EBF3" w14:textId="77777777" w:rsidR="00BA5733" w:rsidRPr="00CD7967" w:rsidRDefault="00BA5733" w:rsidP="00BA5733">
            <w:pPr>
              <w:pStyle w:val="Default"/>
              <w:jc w:val="center"/>
              <w:rPr>
                <w:b/>
                <w:bCs/>
                <w:sz w:val="32"/>
                <w:szCs w:val="32"/>
                <w:cs/>
              </w:rPr>
            </w:pPr>
            <w:r w:rsidRPr="00CD7967">
              <w:rPr>
                <w:rFonts w:hint="cs"/>
                <w:b/>
                <w:bCs/>
                <w:sz w:val="32"/>
                <w:szCs w:val="32"/>
                <w:cs/>
              </w:rPr>
              <w:t xml:space="preserve">เพื่อให้นักศึกษาบรรลุตามแต่ละ </w:t>
            </w:r>
            <w:r w:rsidRPr="00CD7967">
              <w:rPr>
                <w:rFonts w:hint="cs"/>
                <w:b/>
                <w:bCs/>
                <w:sz w:val="32"/>
                <w:szCs w:val="32"/>
              </w:rPr>
              <w:t>CLO</w:t>
            </w:r>
          </w:p>
        </w:tc>
      </w:tr>
      <w:tr w:rsidR="00BA5733" w:rsidRPr="00CD7967" w14:paraId="4F1EA8A3" w14:textId="77777777" w:rsidTr="00BA5733">
        <w:tc>
          <w:tcPr>
            <w:tcW w:w="888" w:type="pct"/>
          </w:tcPr>
          <w:p w14:paraId="357E1CF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1.สามารถอธิบาย....ได้อย่างถูกต้อง</w:t>
            </w:r>
          </w:p>
          <w:p w14:paraId="42297057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</w:p>
        </w:tc>
        <w:tc>
          <w:tcPr>
            <w:tcW w:w="1069" w:type="pct"/>
          </w:tcPr>
          <w:p w14:paraId="4AC7A02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บรรยาย/อภิปราย/งานที่มอบหมาย</w:t>
            </w:r>
          </w:p>
        </w:tc>
        <w:tc>
          <w:tcPr>
            <w:tcW w:w="746" w:type="pct"/>
          </w:tcPr>
          <w:p w14:paraId="6758F819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FF0000"/>
                <w:sz w:val="28"/>
                <w:cs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นักศึกษา(แต่ละคน) สามารถอธิบาย</w:t>
            </w:r>
            <w:r w:rsidRPr="00CD7967">
              <w:rPr>
                <w:rFonts w:ascii="TH SarabunPSK" w:hAnsi="TH SarabunPSK" w:cs="TH SarabunPSK" w:hint="cs"/>
                <w:color w:val="FF0000"/>
                <w:sz w:val="28"/>
              </w:rPr>
              <w:t>….</w:t>
            </w: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ได้อย่างถูกต้องอย่างน้อย</w:t>
            </w:r>
            <w:r w:rsidRPr="00CD7967">
              <w:rPr>
                <w:rFonts w:ascii="TH SarabunPSK" w:hAnsi="TH SarabunPSK" w:cs="TH SarabunPSK" w:hint="cs"/>
                <w:b/>
                <w:bCs/>
                <w:color w:val="FF0000"/>
                <w:sz w:val="28"/>
                <w:cs/>
              </w:rPr>
              <w:lastRenderedPageBreak/>
              <w:t>ร้อยละ 50 ของเนื้อหาทั้งหมด</w:t>
            </w:r>
          </w:p>
        </w:tc>
        <w:tc>
          <w:tcPr>
            <w:tcW w:w="746" w:type="pct"/>
          </w:tcPr>
          <w:p w14:paraId="5B32CCCB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lastRenderedPageBreak/>
              <w:t>สอบ/งานที่มอบหมาย</w:t>
            </w:r>
          </w:p>
        </w:tc>
        <w:tc>
          <w:tcPr>
            <w:tcW w:w="746" w:type="pct"/>
          </w:tcPr>
          <w:p w14:paraId="46E76F4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นักศึกษาจำนวน 10 คนจาก 15 คนสามารถอธิบาย ... ได้อย่างถูกต้อง</w:t>
            </w: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lastRenderedPageBreak/>
              <w:t>อย่างน้อยร้อยละ 50 ของเนื้อหาทั้งหมด</w:t>
            </w:r>
          </w:p>
        </w:tc>
        <w:tc>
          <w:tcPr>
            <w:tcW w:w="806" w:type="pct"/>
          </w:tcPr>
          <w:p w14:paraId="37A59180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lastRenderedPageBreak/>
              <w:t xml:space="preserve">-เพิ่มเวลาสอนในหัวข้อ .... </w:t>
            </w:r>
          </w:p>
          <w:p w14:paraId="65CB9BA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>-เพิ่มโจทย์ให้นักศึกษาฝึกอธิบายเกี่ยวกับ .....</w:t>
            </w:r>
          </w:p>
        </w:tc>
      </w:tr>
      <w:tr w:rsidR="00BA5733" w:rsidRPr="00CD7967" w14:paraId="43F0537C" w14:textId="77777777" w:rsidTr="00BA5733">
        <w:tc>
          <w:tcPr>
            <w:tcW w:w="888" w:type="pct"/>
          </w:tcPr>
          <w:p w14:paraId="663848A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1069" w:type="pct"/>
          </w:tcPr>
          <w:p w14:paraId="184948C1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4E78CC29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0B3D15A4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4173F8C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806" w:type="pct"/>
          </w:tcPr>
          <w:p w14:paraId="191B35E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</w:tr>
      <w:tr w:rsidR="00BA5733" w:rsidRPr="00CD7967" w14:paraId="3CDE940D" w14:textId="77777777" w:rsidTr="00BA5733">
        <w:tc>
          <w:tcPr>
            <w:tcW w:w="888" w:type="pct"/>
          </w:tcPr>
          <w:p w14:paraId="75BF9116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1069" w:type="pct"/>
          </w:tcPr>
          <w:p w14:paraId="512DFF6A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6CAC5A40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2B0F33CD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746" w:type="pct"/>
          </w:tcPr>
          <w:p w14:paraId="0142FE57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  <w:tc>
          <w:tcPr>
            <w:tcW w:w="806" w:type="pct"/>
          </w:tcPr>
          <w:p w14:paraId="0224124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28"/>
                <w:cs/>
              </w:rPr>
            </w:pPr>
          </w:p>
        </w:tc>
      </w:tr>
    </w:tbl>
    <w:p w14:paraId="41E27CAB" w14:textId="77777777" w:rsidR="00B46CBD" w:rsidRPr="00BA5733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D5715B" w14:textId="77777777" w:rsidR="00B46CBD" w:rsidRPr="00BA5733" w:rsidRDefault="00BA5733" w:rsidP="00BA5733">
      <w:pPr>
        <w:tabs>
          <w:tab w:val="left" w:pos="356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A573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หมวดที่ 3 </w:t>
      </w:r>
      <w:r w:rsidRPr="00BA5733">
        <w:rPr>
          <w:rFonts w:ascii="TH SarabunPSK" w:hAnsi="TH SarabunPSK" w:cs="TH SarabunPSK"/>
          <w:b/>
          <w:bCs/>
          <w:sz w:val="36"/>
          <w:szCs w:val="36"/>
          <w:cs/>
        </w:rPr>
        <w:t>สรุปผลการจัดการเรียนการสอนของรายวิชา</w:t>
      </w:r>
    </w:p>
    <w:p w14:paraId="1F6A839B" w14:textId="77777777" w:rsidR="00BA5733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479917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1. จำนวนนักศึกษาที่ลงทะเบียนเรียน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xx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</w:t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</w:rPr>
        <w:t>xx]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t xml:space="preserve">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คน</w:t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CD7967">
        <w:rPr>
          <w:rFonts w:ascii="TH SarabunPSK" w:hAnsi="TH SarabunPSK" w:cs="TH SarabunPSK" w:hint="cs"/>
          <w:color w:val="FF0000"/>
          <w:sz w:val="32"/>
          <w:szCs w:val="32"/>
          <w:cs/>
        </w:rPr>
        <w:t>(ณ วันหมดกำหนดการเพิ่มถอน )</w:t>
      </w:r>
      <w:r w:rsidRPr="00CD7967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 xml:space="preserve"> </w:t>
      </w:r>
    </w:p>
    <w:p w14:paraId="59C8E1A5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 จำนวนนักศึกษาที่คงอยู่เมื่อสิ้นสุดภาคการศึกษา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xx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</w:t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</w:rPr>
        <w:t>xx]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t xml:space="preserve">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คน</w:t>
      </w:r>
    </w:p>
    <w:p w14:paraId="0A854C10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3.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จำนวนนักศึกษาที่ถอน (</w:t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>W)</w:t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xx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</w:t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</w:rPr>
        <w:t>xx]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t xml:space="preserve">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คน</w:t>
      </w:r>
    </w:p>
    <w:p w14:paraId="36C3C27A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 การกระจายของระดับคะแนน (เกรด) </w:t>
      </w:r>
    </w:p>
    <w:tbl>
      <w:tblPr>
        <w:tblW w:w="59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1843"/>
        <w:gridCol w:w="1984"/>
      </w:tblGrid>
      <w:tr w:rsidR="00BA5733" w:rsidRPr="00CD7967" w14:paraId="60E0270E" w14:textId="77777777" w:rsidTr="009A6E3C">
        <w:trPr>
          <w:jc w:val="center"/>
        </w:trPr>
        <w:tc>
          <w:tcPr>
            <w:tcW w:w="2126" w:type="dxa"/>
          </w:tcPr>
          <w:p w14:paraId="0F0892CC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ระดับคะแนน</w:t>
            </w:r>
          </w:p>
        </w:tc>
        <w:tc>
          <w:tcPr>
            <w:tcW w:w="1843" w:type="dxa"/>
          </w:tcPr>
          <w:p w14:paraId="56F452B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1984" w:type="dxa"/>
          </w:tcPr>
          <w:p w14:paraId="7616B9B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BA5733" w:rsidRPr="00CD7967" w14:paraId="3FFA8496" w14:textId="77777777" w:rsidTr="009A6E3C">
        <w:trPr>
          <w:jc w:val="center"/>
        </w:trPr>
        <w:tc>
          <w:tcPr>
            <w:tcW w:w="2126" w:type="dxa"/>
          </w:tcPr>
          <w:p w14:paraId="12472220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A</w:t>
            </w:r>
          </w:p>
        </w:tc>
        <w:tc>
          <w:tcPr>
            <w:tcW w:w="1843" w:type="dxa"/>
          </w:tcPr>
          <w:p w14:paraId="4DF4D787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44FD2ED5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22EF988B" w14:textId="77777777" w:rsidTr="009A6E3C">
        <w:trPr>
          <w:jc w:val="center"/>
        </w:trPr>
        <w:tc>
          <w:tcPr>
            <w:tcW w:w="2126" w:type="dxa"/>
          </w:tcPr>
          <w:p w14:paraId="08BD34DB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B+</w:t>
            </w:r>
          </w:p>
        </w:tc>
        <w:tc>
          <w:tcPr>
            <w:tcW w:w="1843" w:type="dxa"/>
          </w:tcPr>
          <w:p w14:paraId="5DA1582D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11C08D0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065DB760" w14:textId="77777777" w:rsidTr="009A6E3C">
        <w:trPr>
          <w:jc w:val="center"/>
        </w:trPr>
        <w:tc>
          <w:tcPr>
            <w:tcW w:w="2126" w:type="dxa"/>
          </w:tcPr>
          <w:p w14:paraId="5CBBD327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B</w:t>
            </w:r>
          </w:p>
        </w:tc>
        <w:tc>
          <w:tcPr>
            <w:tcW w:w="1843" w:type="dxa"/>
          </w:tcPr>
          <w:p w14:paraId="2CA06406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202A0064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52C1B025" w14:textId="77777777" w:rsidTr="009A6E3C">
        <w:trPr>
          <w:jc w:val="center"/>
        </w:trPr>
        <w:tc>
          <w:tcPr>
            <w:tcW w:w="2126" w:type="dxa"/>
          </w:tcPr>
          <w:p w14:paraId="54509672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C+</w:t>
            </w:r>
          </w:p>
        </w:tc>
        <w:tc>
          <w:tcPr>
            <w:tcW w:w="1843" w:type="dxa"/>
          </w:tcPr>
          <w:p w14:paraId="32A87293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03403F1B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6704AAF0" w14:textId="77777777" w:rsidTr="009A6E3C">
        <w:trPr>
          <w:jc w:val="center"/>
        </w:trPr>
        <w:tc>
          <w:tcPr>
            <w:tcW w:w="2126" w:type="dxa"/>
          </w:tcPr>
          <w:p w14:paraId="6B8F6444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C</w:t>
            </w:r>
          </w:p>
        </w:tc>
        <w:tc>
          <w:tcPr>
            <w:tcW w:w="1843" w:type="dxa"/>
          </w:tcPr>
          <w:p w14:paraId="770679F6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4E81DCE9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212C06A1" w14:textId="77777777" w:rsidTr="009A6E3C">
        <w:trPr>
          <w:jc w:val="center"/>
        </w:trPr>
        <w:tc>
          <w:tcPr>
            <w:tcW w:w="2126" w:type="dxa"/>
          </w:tcPr>
          <w:p w14:paraId="391EA04A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D+</w:t>
            </w:r>
          </w:p>
        </w:tc>
        <w:tc>
          <w:tcPr>
            <w:tcW w:w="1843" w:type="dxa"/>
          </w:tcPr>
          <w:p w14:paraId="66F80E52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554A5F04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0127F586" w14:textId="77777777" w:rsidTr="009A6E3C">
        <w:trPr>
          <w:jc w:val="center"/>
        </w:trPr>
        <w:tc>
          <w:tcPr>
            <w:tcW w:w="2126" w:type="dxa"/>
          </w:tcPr>
          <w:p w14:paraId="310710BA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  <w:t>D</w:t>
            </w:r>
          </w:p>
        </w:tc>
        <w:tc>
          <w:tcPr>
            <w:tcW w:w="1843" w:type="dxa"/>
          </w:tcPr>
          <w:p w14:paraId="771978EC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2740EF45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65ADDC36" w14:textId="77777777" w:rsidTr="009A6E3C">
        <w:trPr>
          <w:jc w:val="center"/>
        </w:trPr>
        <w:tc>
          <w:tcPr>
            <w:tcW w:w="2126" w:type="dxa"/>
          </w:tcPr>
          <w:p w14:paraId="7502C5C8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</w:p>
        </w:tc>
        <w:tc>
          <w:tcPr>
            <w:tcW w:w="1843" w:type="dxa"/>
          </w:tcPr>
          <w:p w14:paraId="066A7B07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3DFE73D1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6F6722A5" w14:textId="77777777" w:rsidTr="009A6E3C">
        <w:trPr>
          <w:jc w:val="center"/>
        </w:trPr>
        <w:tc>
          <w:tcPr>
            <w:tcW w:w="2126" w:type="dxa"/>
          </w:tcPr>
          <w:p w14:paraId="59E5E1CD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ไม่สมบูรณ์ (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843" w:type="dxa"/>
          </w:tcPr>
          <w:p w14:paraId="63145BAC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1F0DCC66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10760A70" w14:textId="77777777" w:rsidTr="009A6E3C">
        <w:trPr>
          <w:jc w:val="center"/>
        </w:trPr>
        <w:tc>
          <w:tcPr>
            <w:tcW w:w="2126" w:type="dxa"/>
          </w:tcPr>
          <w:p w14:paraId="62A8F99E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ผ่าน 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>(P,S)</w:t>
            </w:r>
          </w:p>
        </w:tc>
        <w:tc>
          <w:tcPr>
            <w:tcW w:w="1843" w:type="dxa"/>
          </w:tcPr>
          <w:p w14:paraId="077D0EF9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63B42180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  <w:tr w:rsidR="00BA5733" w:rsidRPr="00CD7967" w14:paraId="4DEDE0D1" w14:textId="77777777" w:rsidTr="009A6E3C">
        <w:trPr>
          <w:jc w:val="center"/>
        </w:trPr>
        <w:tc>
          <w:tcPr>
            <w:tcW w:w="2126" w:type="dxa"/>
          </w:tcPr>
          <w:p w14:paraId="1B7B237C" w14:textId="77777777" w:rsidR="00BA5733" w:rsidRPr="00CD7967" w:rsidRDefault="00BA5733" w:rsidP="00BA5733">
            <w:pPr>
              <w:tabs>
                <w:tab w:val="left" w:pos="848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 (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>U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843" w:type="dxa"/>
          </w:tcPr>
          <w:p w14:paraId="5E0D19BF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1984" w:type="dxa"/>
          </w:tcPr>
          <w:p w14:paraId="37A19C17" w14:textId="77777777" w:rsidR="00BA5733" w:rsidRPr="00CD7967" w:rsidRDefault="00BA5733" w:rsidP="00BA573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xx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</w:t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</w:rPr>
              <w:t>xx]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39D69030" w14:textId="77777777" w:rsidR="00B46CBD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66483E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5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. ปัจจัยที่ทำให้ระดับคะแนนผิดปกติ (ถ้ามี)</w:t>
      </w:r>
    </w:p>
    <w:p w14:paraId="29EE6551" w14:textId="77777777" w:rsidR="00BA5733" w:rsidRPr="00CD7967" w:rsidRDefault="00BA5733" w:rsidP="00BA5733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24"/>
          <w:szCs w:val="32"/>
        </w:rPr>
      </w:pPr>
      <w:r w:rsidRPr="00CD7967">
        <w:rPr>
          <w:rFonts w:ascii="TH SarabunPSK" w:hAnsi="TH SarabunPSK" w:cs="TH SarabunPSK" w:hint="cs"/>
          <w:color w:val="FF0000"/>
          <w:sz w:val="24"/>
          <w:szCs w:val="32"/>
          <w:cs/>
        </w:rPr>
        <w:t>ระบุปัจจัยที่ทำค่าระดับคะแนนมีความผิดปกติ</w:t>
      </w:r>
    </w:p>
    <w:p w14:paraId="39B19264" w14:textId="77777777" w:rsidR="00A2427A" w:rsidRDefault="00A2427A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9E87B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color w:val="FF0000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6. ความคลาดเคลื่อนจากแผนการประเมินผลที่กำหนดไว้ในรายละเอียดรายวิชา</w:t>
      </w:r>
    </w:p>
    <w:p w14:paraId="6A68B4EF" w14:textId="77777777" w:rsidR="00BA5733" w:rsidRDefault="00BA5733" w:rsidP="00BA5733">
      <w:pPr>
        <w:tabs>
          <w:tab w:val="left" w:pos="935"/>
        </w:tabs>
        <w:spacing w:after="0" w:line="240" w:lineRule="auto"/>
        <w:rPr>
          <w:rFonts w:ascii="TH SarabunPSK" w:hAnsi="TH SarabunPSK" w:cs="TH SarabunPSK"/>
          <w:color w:val="FF0000"/>
          <w:spacing w:val="-4"/>
          <w:sz w:val="32"/>
          <w:szCs w:val="32"/>
        </w:rPr>
      </w:pPr>
      <w:r>
        <w:rPr>
          <w:rFonts w:ascii="TH SarabunPSK" w:hAnsi="TH SarabunPSK" w:cs="TH SarabunPSK"/>
          <w:color w:val="FF0000"/>
          <w:spacing w:val="-4"/>
          <w:sz w:val="32"/>
          <w:szCs w:val="32"/>
          <w:cs/>
        </w:rPr>
        <w:tab/>
      </w:r>
      <w:r w:rsidRPr="00CD7967">
        <w:rPr>
          <w:rFonts w:ascii="TH SarabunPSK" w:hAnsi="TH SarabunPSK" w:cs="TH SarabunPSK" w:hint="cs"/>
          <w:color w:val="FF0000"/>
          <w:spacing w:val="-4"/>
          <w:sz w:val="32"/>
          <w:szCs w:val="32"/>
          <w:cs/>
        </w:rPr>
        <w:t>ระบุความคลาดเคลื่อนจากแผนการประเมินผลการเรียนรู้ที่กำหนดไว้ใน มคอ.</w:t>
      </w:r>
      <w:r w:rsidRPr="00CD7967">
        <w:rPr>
          <w:rFonts w:ascii="TH SarabunPSK" w:hAnsi="TH SarabunPSK" w:cs="TH SarabunPSK" w:hint="cs"/>
          <w:color w:val="FF0000"/>
          <w:spacing w:val="-4"/>
          <w:sz w:val="32"/>
          <w:szCs w:val="32"/>
        </w:rPr>
        <w:t>3</w:t>
      </w:r>
      <w:r w:rsidRPr="00CD7967">
        <w:rPr>
          <w:rFonts w:ascii="TH SarabunPSK" w:hAnsi="TH SarabunPSK" w:cs="TH SarabunPSK" w:hint="cs"/>
          <w:color w:val="FF0000"/>
          <w:spacing w:val="-4"/>
          <w:sz w:val="32"/>
          <w:szCs w:val="32"/>
          <w:cs/>
        </w:rPr>
        <w:t xml:space="preserve"> ข้อ </w:t>
      </w:r>
      <w:r w:rsidRPr="00CD7967">
        <w:rPr>
          <w:rFonts w:ascii="TH SarabunPSK" w:hAnsi="TH SarabunPSK" w:cs="TH SarabunPSK" w:hint="cs"/>
          <w:color w:val="FF0000"/>
          <w:spacing w:val="-4"/>
          <w:sz w:val="32"/>
          <w:szCs w:val="32"/>
        </w:rPr>
        <w:t>6</w:t>
      </w:r>
    </w:p>
    <w:p w14:paraId="4DF23793" w14:textId="77777777" w:rsidR="00BA5733" w:rsidRPr="00CD7967" w:rsidRDefault="00BA5733" w:rsidP="00BA5733">
      <w:pPr>
        <w:tabs>
          <w:tab w:val="left" w:pos="851"/>
        </w:tabs>
        <w:spacing w:after="0" w:line="240" w:lineRule="auto"/>
        <w:ind w:firstLine="284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6.1 ความคลาดเคลื่อนด้านกำหนดเวลาการประเมิน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428"/>
      </w:tblGrid>
      <w:tr w:rsidR="00BA5733" w:rsidRPr="00CD7967" w14:paraId="0E3D63A2" w14:textId="77777777" w:rsidTr="009A6E3C">
        <w:tc>
          <w:tcPr>
            <w:tcW w:w="4927" w:type="dxa"/>
          </w:tcPr>
          <w:p w14:paraId="604ADAD1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ความคลาดเคลื่อน</w:t>
            </w:r>
          </w:p>
        </w:tc>
        <w:tc>
          <w:tcPr>
            <w:tcW w:w="4428" w:type="dxa"/>
          </w:tcPr>
          <w:p w14:paraId="32B96AA7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BA5733" w:rsidRPr="00CD7967" w14:paraId="0CF46B2F" w14:textId="77777777" w:rsidTr="009A6E3C">
        <w:tc>
          <w:tcPr>
            <w:tcW w:w="4927" w:type="dxa"/>
          </w:tcPr>
          <w:p w14:paraId="642404F5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428" w:type="dxa"/>
          </w:tcPr>
          <w:p w14:paraId="54DF134E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17C0A75E" w14:textId="77777777" w:rsidR="00BA5733" w:rsidRDefault="00BA5733" w:rsidP="00BA5733">
      <w:pPr>
        <w:tabs>
          <w:tab w:val="left" w:pos="851"/>
        </w:tabs>
        <w:spacing w:after="0" w:line="240" w:lineRule="auto"/>
        <w:ind w:firstLine="284"/>
        <w:rPr>
          <w:rFonts w:ascii="TH SarabunPSK" w:hAnsi="TH SarabunPSK" w:cs="TH SarabunPSK"/>
          <w:b/>
          <w:bCs/>
          <w:sz w:val="32"/>
          <w:szCs w:val="32"/>
        </w:rPr>
      </w:pPr>
    </w:p>
    <w:p w14:paraId="54E18AF4" w14:textId="77777777" w:rsidR="00BA5733" w:rsidRPr="00CD7967" w:rsidRDefault="00BA5733" w:rsidP="00BA5733">
      <w:pPr>
        <w:tabs>
          <w:tab w:val="left" w:pos="851"/>
        </w:tabs>
        <w:spacing w:after="0" w:line="240" w:lineRule="auto"/>
        <w:ind w:firstLine="284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6.2 ความคลาดเคลื่อนด้านวิธีการประเมินผลการเรียนรู้ (ถ้ามี)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428"/>
      </w:tblGrid>
      <w:tr w:rsidR="00BA5733" w:rsidRPr="00CD7967" w14:paraId="1866DF3A" w14:textId="77777777" w:rsidTr="009A6E3C">
        <w:tc>
          <w:tcPr>
            <w:tcW w:w="4927" w:type="dxa"/>
          </w:tcPr>
          <w:p w14:paraId="6B9C8941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ความคลาดเคลื่อน</w:t>
            </w:r>
          </w:p>
        </w:tc>
        <w:tc>
          <w:tcPr>
            <w:tcW w:w="4428" w:type="dxa"/>
          </w:tcPr>
          <w:p w14:paraId="6F4A81EA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เหตุผล</w:t>
            </w:r>
          </w:p>
        </w:tc>
      </w:tr>
      <w:tr w:rsidR="00BA5733" w:rsidRPr="00CD7967" w14:paraId="7373D3FD" w14:textId="77777777" w:rsidTr="009A6E3C">
        <w:tc>
          <w:tcPr>
            <w:tcW w:w="4927" w:type="dxa"/>
          </w:tcPr>
          <w:p w14:paraId="3D8E793B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428" w:type="dxa"/>
          </w:tcPr>
          <w:p w14:paraId="1DCD9903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3D989130" w14:textId="77777777" w:rsidR="00B46CBD" w:rsidRPr="00BA5733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106B714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7. การทวนสอบผลสัมฤทธิ์ของนักศึกษา</w:t>
      </w:r>
    </w:p>
    <w:tbl>
      <w:tblPr>
        <w:tblW w:w="5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6"/>
        <w:gridCol w:w="4696"/>
      </w:tblGrid>
      <w:tr w:rsidR="00BA5733" w:rsidRPr="00CD7967" w14:paraId="3D0649BE" w14:textId="77777777" w:rsidTr="00BA5733">
        <w:tc>
          <w:tcPr>
            <w:tcW w:w="2636" w:type="pct"/>
          </w:tcPr>
          <w:p w14:paraId="19AA4F89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วิธีการทวนสอบ</w:t>
            </w:r>
          </w:p>
        </w:tc>
        <w:tc>
          <w:tcPr>
            <w:tcW w:w="2364" w:type="pct"/>
          </w:tcPr>
          <w:p w14:paraId="35BA095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สรุปผล</w:t>
            </w:r>
          </w:p>
        </w:tc>
      </w:tr>
      <w:tr w:rsidR="00BA5733" w:rsidRPr="00CD7967" w14:paraId="379AC577" w14:textId="77777777" w:rsidTr="00BA5733">
        <w:tc>
          <w:tcPr>
            <w:tcW w:w="2636" w:type="pct"/>
          </w:tcPr>
          <w:p w14:paraId="3547DBC2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ระบุวิธีการยืนยันผลสัมฤทธิ์ของ 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CLOs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 โดยอาจารย์ผู้สอนประมวลวิธีการประเมินผลที่เขียนไว้ในรายละเอียดของรายวิชา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เช่น </w:t>
            </w:r>
          </w:p>
          <w:p w14:paraId="20C6843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1. ตรวจสอบผลลัพธ์จากการจัดการเรียนการสอนกับตัวชี้วัดและค่าเป้าหมาย 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>CLOs</w:t>
            </w:r>
          </w:p>
          <w:p w14:paraId="7ACBB4B4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64" w:type="pct"/>
          </w:tcPr>
          <w:p w14:paraId="73E06575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A13451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 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>CLO 1 :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บรรลุ/ไม่บรรลุ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[บรรลุ/ไม่บรรลุ]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7D60AFC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 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 xml:space="preserve">CLO 2 : 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บรรลุ/ไม่บรรลุ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[บรรลุ/ไม่บรรลุ]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014594BD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eastAsia="Times New Roman" w:hAnsi="TH SarabunPSK" w:cs="TH SarabunPSK"/>
                <w:color w:val="0000FF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ตัวชี้วัด 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</w:rPr>
              <w:t>CLO 3 :</w:t>
            </w:r>
            <w:r w:rsidRPr="00CD79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บรรลุ/ไม่บรรลุ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[บรรลุ/ไม่บรรลุ]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6567B681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ตัวชี้วัด </w:t>
            </w:r>
            <w:r w:rsidRPr="00CD796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</w:rPr>
              <w:t xml:space="preserve">CLO 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  <w:p w14:paraId="56D15445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(พิจารณาผลการประเมินการสอนของนักศึกษา ผลคะแนนของนักศึกษา วิธีการจัดการเรียนการสอน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เนื้อหาที่สอน กลยุทธ์ในการสอน เพื่อปรับปรุงให้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</w:rPr>
              <w:t xml:space="preserve"> </w:t>
            </w:r>
            <w:r w:rsidRPr="00CD796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เหมาะสมสำหรับการสอนครั้งต่อไป)</w:t>
            </w:r>
          </w:p>
        </w:tc>
      </w:tr>
    </w:tbl>
    <w:p w14:paraId="47963D5F" w14:textId="77777777" w:rsidR="00B46CBD" w:rsidRPr="00BA5733" w:rsidRDefault="00B46CBD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BD48DD" w14:textId="77777777" w:rsidR="00BA5733" w:rsidRDefault="00BA5733" w:rsidP="00BA5733">
      <w:pPr>
        <w:tabs>
          <w:tab w:val="left" w:pos="3564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6"/>
          <w:szCs w:val="36"/>
          <w:cs/>
        </w:rPr>
        <w:t>หมวดที่ 4 ปัญหาและผลกระทบต่อการดำเนินการ</w:t>
      </w:r>
    </w:p>
    <w:p w14:paraId="1DA140F2" w14:textId="77777777" w:rsidR="00BA5733" w:rsidRDefault="00BA5733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4544A7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1. ประเด็นด้านทรัพยากรประกอบการเรียนและสิ่งอำนวยความสะดวก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428"/>
      </w:tblGrid>
      <w:tr w:rsidR="00BA5733" w:rsidRPr="00CD7967" w14:paraId="0FFCE472" w14:textId="77777777" w:rsidTr="009A6E3C">
        <w:tc>
          <w:tcPr>
            <w:tcW w:w="4927" w:type="dxa"/>
          </w:tcPr>
          <w:p w14:paraId="5267921C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ปัญหาในการใช้แหล่งทรัพยากรประกอบการเรียนการสอน (ถ้ามี)</w:t>
            </w:r>
          </w:p>
        </w:tc>
        <w:tc>
          <w:tcPr>
            <w:tcW w:w="4428" w:type="dxa"/>
          </w:tcPr>
          <w:p w14:paraId="6A5D1509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ผลกระทบ</w:t>
            </w:r>
          </w:p>
        </w:tc>
      </w:tr>
      <w:tr w:rsidR="00BA5733" w:rsidRPr="00CD7967" w14:paraId="1DE38C6D" w14:textId="77777777" w:rsidTr="009A6E3C">
        <w:tc>
          <w:tcPr>
            <w:tcW w:w="4927" w:type="dxa"/>
          </w:tcPr>
          <w:p w14:paraId="73D4ABA6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lastRenderedPageBreak/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428" w:type="dxa"/>
          </w:tcPr>
          <w:p w14:paraId="40C9EF06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3D8F03DF" w14:textId="77777777" w:rsidR="00BA5733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294466C" w14:textId="77777777" w:rsidR="00BA5733" w:rsidRPr="00CD7967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 ประเด็นด้านการบริหารและองค์กร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7"/>
        <w:gridCol w:w="4428"/>
      </w:tblGrid>
      <w:tr w:rsidR="00BA5733" w:rsidRPr="00CD7967" w14:paraId="7841BCF0" w14:textId="77777777" w:rsidTr="009A6E3C">
        <w:tc>
          <w:tcPr>
            <w:tcW w:w="4927" w:type="dxa"/>
          </w:tcPr>
          <w:p w14:paraId="7D5E70DA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ปัญหาด้านการบริหารและองค์กร (ถ้ามี)</w:t>
            </w:r>
          </w:p>
        </w:tc>
        <w:tc>
          <w:tcPr>
            <w:tcW w:w="4428" w:type="dxa"/>
          </w:tcPr>
          <w:p w14:paraId="2B1C504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ผลกระทบต่อผลการเรียนรู้ของนักศึกษา</w:t>
            </w:r>
          </w:p>
        </w:tc>
      </w:tr>
      <w:tr w:rsidR="00BA5733" w:rsidRPr="00CD7967" w14:paraId="1956844F" w14:textId="77777777" w:rsidTr="009A6E3C">
        <w:tc>
          <w:tcPr>
            <w:tcW w:w="4927" w:type="dxa"/>
          </w:tcPr>
          <w:p w14:paraId="0CFA4604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428" w:type="dxa"/>
          </w:tcPr>
          <w:p w14:paraId="785CC09F" w14:textId="77777777" w:rsidR="00BA5733" w:rsidRPr="00CD7967" w:rsidRDefault="00BA5733" w:rsidP="00BA5733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271E7795" w14:textId="77777777" w:rsidR="00BA5733" w:rsidRDefault="00BA5733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DE6166" w14:textId="77777777" w:rsidR="00BA5733" w:rsidRPr="00CD7967" w:rsidRDefault="00BA5733" w:rsidP="00BA57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D7967">
        <w:rPr>
          <w:rFonts w:ascii="TH SarabunPSK" w:hAnsi="TH SarabunPSK" w:cs="TH SarabunPSK" w:hint="cs"/>
          <w:b/>
          <w:bCs/>
          <w:sz w:val="36"/>
          <w:szCs w:val="36"/>
          <w:cs/>
        </w:rPr>
        <w:t>หมวดที่ 5 การประเมินรายวิชา</w:t>
      </w:r>
    </w:p>
    <w:p w14:paraId="2C4B70D4" w14:textId="77777777" w:rsidR="00BA5733" w:rsidRDefault="00BA5733" w:rsidP="00BA573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3448A2" w14:textId="77777777" w:rsidR="00BA5733" w:rsidRPr="00CD7967" w:rsidRDefault="00BA5733" w:rsidP="00BA5733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1. ผลการประเมินรายวิชาโดยนักศึกษา (แนบเอกสาร)</w:t>
      </w:r>
    </w:p>
    <w:p w14:paraId="21D363F7" w14:textId="77777777" w:rsidR="00BA5733" w:rsidRPr="00CD7967" w:rsidRDefault="00BA5733" w:rsidP="00BA5733">
      <w:pPr>
        <w:spacing w:after="0" w:line="240" w:lineRule="auto"/>
        <w:contextualSpacing/>
        <w:rPr>
          <w:rFonts w:ascii="TH SarabunPSK" w:hAnsi="TH SarabunPSK" w:cs="TH SarabunPSK"/>
          <w:color w:val="FF0000"/>
          <w:sz w:val="32"/>
          <w:szCs w:val="32"/>
        </w:rPr>
      </w:pPr>
      <w:r w:rsidRPr="00CD7967">
        <w:rPr>
          <w:rFonts w:ascii="TH SarabunPSK" w:hAnsi="TH SarabunPSK" w:cs="TH SarabunPSK" w:hint="cs"/>
        </w:rPr>
        <w:tab/>
      </w:r>
      <w:r w:rsidRPr="00CD7967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แนบภาพผลการประเมินโดยนักศึกษาจากระบบ </w:t>
      </w:r>
      <w:r w:rsidRPr="00CD7967">
        <w:rPr>
          <w:rFonts w:ascii="TH SarabunPSK" w:hAnsi="TH SarabunPSK" w:cs="TH SarabunPSK" w:hint="cs"/>
          <w:color w:val="FF0000"/>
          <w:sz w:val="32"/>
          <w:szCs w:val="32"/>
        </w:rPr>
        <w:t>regis</w:t>
      </w:r>
    </w:p>
    <w:p w14:paraId="45AED0E6" w14:textId="77777777" w:rsidR="00BA5733" w:rsidRPr="00BA5733" w:rsidRDefault="00BA5733" w:rsidP="00BA5733">
      <w:pPr>
        <w:spacing w:after="0" w:line="240" w:lineRule="auto"/>
        <w:ind w:firstLine="664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Pr="00BA5733">
        <w:rPr>
          <w:rFonts w:ascii="TH SarabunPSK" w:hAnsi="TH SarabunPSK" w:cs="TH SarabunPSK" w:hint="cs"/>
          <w:b/>
          <w:bCs/>
          <w:sz w:val="32"/>
          <w:szCs w:val="32"/>
          <w:cs/>
        </w:rPr>
        <w:t>ข้อวิพากษ์ที่สำคัญจากผลการประเมินโดยนักศึกษา</w:t>
      </w:r>
    </w:p>
    <w:p w14:paraId="5E90DD0C" w14:textId="77777777" w:rsidR="00BA5733" w:rsidRPr="00CD7967" w:rsidRDefault="00BA5733" w:rsidP="00BA5733">
      <w:pPr>
        <w:pStyle w:val="a9"/>
        <w:spacing w:after="0" w:line="240" w:lineRule="auto"/>
        <w:ind w:left="664"/>
        <w:rPr>
          <w:rFonts w:ascii="TH SarabunPSK" w:hAnsi="TH SarabunPSK" w:cs="TH SarabunPSK"/>
          <w:color w:val="FF0000"/>
          <w:sz w:val="32"/>
          <w:szCs w:val="32"/>
        </w:rPr>
      </w:pPr>
      <w:r w:rsidRPr="00CD7967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(ระบุข้อวิพากษ์ทั้งที่เป็นจุดแข็งและจุดอ่อน)</w:t>
      </w:r>
    </w:p>
    <w:p w14:paraId="767CF8DC" w14:textId="77777777" w:rsidR="00BA5733" w:rsidRPr="00CD7967" w:rsidRDefault="00BA5733" w:rsidP="00BA5733">
      <w:pPr>
        <w:pStyle w:val="a9"/>
        <w:spacing w:after="0" w:line="240" w:lineRule="auto"/>
        <w:ind w:left="664"/>
        <w:rPr>
          <w:rFonts w:ascii="TH SarabunPSK" w:hAnsi="TH SarabunPSK" w:cs="TH SarabunPSK"/>
          <w:color w:val="FF0000"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1.2 ความเห็นของอาจารย์ผู้สอนต่อข้อวิพากษ์ตามข้อ 1.1</w:t>
      </w:r>
    </w:p>
    <w:p w14:paraId="33641884" w14:textId="77777777" w:rsidR="00A2427A" w:rsidRDefault="00A2427A" w:rsidP="00BA5733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20D5EE4" w14:textId="77777777" w:rsidR="00BA5733" w:rsidRPr="00CD7967" w:rsidRDefault="00BA5733" w:rsidP="00BA5733">
      <w:pPr>
        <w:spacing w:after="0" w:line="240" w:lineRule="auto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 ผลการประเมินรายวิชาโดยวิธีอื่น</w:t>
      </w:r>
    </w:p>
    <w:p w14:paraId="75FE099F" w14:textId="77777777" w:rsidR="00BA5733" w:rsidRPr="00CD7967" w:rsidRDefault="00BA5733" w:rsidP="00BA5733">
      <w:pPr>
        <w:spacing w:after="0" w:line="240" w:lineRule="auto"/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2.1 ข้อวิพากษ์ที่สำคัญจากผลการประเมินโดยวิธีอื่น</w:t>
      </w:r>
    </w:p>
    <w:p w14:paraId="2DC40CD4" w14:textId="77777777" w:rsidR="00BA5733" w:rsidRPr="00CD7967" w:rsidRDefault="00BA5733" w:rsidP="00BA5733">
      <w:pPr>
        <w:spacing w:after="0" w:line="240" w:lineRule="auto"/>
        <w:ind w:firstLine="720"/>
        <w:contextualSpacing/>
        <w:rPr>
          <w:rFonts w:ascii="TH SarabunPSK" w:hAnsi="TH SarabunPSK" w:cs="TH SarabunPSK"/>
          <w:color w:val="FF0000"/>
          <w:sz w:val="32"/>
          <w:szCs w:val="32"/>
        </w:rPr>
      </w:pPr>
      <w:r w:rsidRPr="00CD7967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(ระบุข้อวิพากษ์ทั้งที่เป็นจุดแข็งและจุดอ่อน)</w:t>
      </w:r>
    </w:p>
    <w:p w14:paraId="552CE26D" w14:textId="77777777" w:rsidR="00BA5733" w:rsidRDefault="00BA5733" w:rsidP="00BA5733">
      <w:pPr>
        <w:spacing w:after="0" w:line="240" w:lineRule="auto"/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ความเห็นของอาจารย์ผู้สอนต่อข้อวิพากษ์ตามข้อ 2.1</w:t>
      </w:r>
    </w:p>
    <w:p w14:paraId="35F75F64" w14:textId="77777777" w:rsidR="00BA5733" w:rsidRDefault="00BA5733" w:rsidP="00BA5733">
      <w:pPr>
        <w:spacing w:after="0" w:line="240" w:lineRule="auto"/>
        <w:ind w:firstLine="720"/>
        <w:contextualSpacing/>
        <w:rPr>
          <w:rFonts w:ascii="TH SarabunPSK" w:eastAsia="Times New Roman" w:hAnsi="TH SarabunPSK" w:cs="TH SarabunPSK"/>
          <w:color w:val="0000FF"/>
          <w:sz w:val="32"/>
          <w:szCs w:val="32"/>
        </w:rPr>
      </w:pP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............................................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[............................................]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</w:p>
    <w:p w14:paraId="6E135977" w14:textId="77777777" w:rsidR="00BA5733" w:rsidRDefault="00BA5733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75C17C6" w14:textId="77777777" w:rsidR="00A2427A" w:rsidRPr="00A2427A" w:rsidRDefault="00A2427A" w:rsidP="00A2427A">
      <w:pPr>
        <w:tabs>
          <w:tab w:val="left" w:pos="356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2427A">
        <w:rPr>
          <w:rFonts w:ascii="TH SarabunPSK" w:hAnsi="TH SarabunPSK" w:cs="TH SarabunPSK"/>
          <w:b/>
          <w:bCs/>
          <w:sz w:val="36"/>
          <w:szCs w:val="36"/>
          <w:cs/>
        </w:rPr>
        <w:t>หมวดที่ 6 แผนการปรับปรุง</w:t>
      </w:r>
    </w:p>
    <w:p w14:paraId="2308F65A" w14:textId="77777777" w:rsidR="00A2427A" w:rsidRDefault="00A2427A" w:rsidP="00BA5733">
      <w:pPr>
        <w:tabs>
          <w:tab w:val="left" w:pos="356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DF9212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1. ความก้าวหน้าของการปรับปรุงการเรียนการสอนตามที่เสนอในรายงานของรายวิชาครั้งที่ผ่านมา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252"/>
      </w:tblGrid>
      <w:tr w:rsidR="00A2427A" w:rsidRPr="00CD7967" w14:paraId="3861AD01" w14:textId="77777777" w:rsidTr="009A6E3C">
        <w:tc>
          <w:tcPr>
            <w:tcW w:w="5103" w:type="dxa"/>
          </w:tcPr>
          <w:p w14:paraId="00F378EF" w14:textId="77777777" w:rsidR="00A2427A" w:rsidRPr="00CD7967" w:rsidRDefault="00A2427A" w:rsidP="009A6E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แผนการปรับปรุงของภาคเรียน/ปีการศึกษาที่ผ่านมา</w:t>
            </w:r>
          </w:p>
        </w:tc>
        <w:tc>
          <w:tcPr>
            <w:tcW w:w="4252" w:type="dxa"/>
          </w:tcPr>
          <w:p w14:paraId="17732BBD" w14:textId="77777777" w:rsidR="00A2427A" w:rsidRPr="00CD7967" w:rsidRDefault="00A2427A" w:rsidP="009A6E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ผลการดำเนินการ</w:t>
            </w:r>
          </w:p>
        </w:tc>
      </w:tr>
      <w:tr w:rsidR="00A2427A" w:rsidRPr="00CD7967" w14:paraId="7278A0B9" w14:textId="77777777" w:rsidTr="009A6E3C">
        <w:tc>
          <w:tcPr>
            <w:tcW w:w="5103" w:type="dxa"/>
          </w:tcPr>
          <w:p w14:paraId="1636DF50" w14:textId="77777777" w:rsidR="00A2427A" w:rsidRPr="00CD7967" w:rsidRDefault="00A2427A" w:rsidP="009A6E3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252" w:type="dxa"/>
          </w:tcPr>
          <w:p w14:paraId="5221B70F" w14:textId="77777777" w:rsidR="00A2427A" w:rsidRPr="00CD7967" w:rsidRDefault="00A2427A" w:rsidP="009A6E3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18BAD717" w14:textId="77777777" w:rsidR="00A2427A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DA46D3" w14:textId="77777777" w:rsidR="00A2427A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2. การดำเนินการอื่นๆ ในการปรับปรุงรายวิชา</w:t>
      </w:r>
    </w:p>
    <w:p w14:paraId="1ADBF2B5" w14:textId="77777777" w:rsidR="00A2427A" w:rsidRPr="00A2427A" w:rsidRDefault="00A2427A" w:rsidP="00A2427A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............................................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[............................................]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</w:p>
    <w:p w14:paraId="02FACC5F" w14:textId="77777777" w:rsidR="00A2427A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7EF7FB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3. ข้อเสนอแผนการปรับปรุงสำหรับภาคการศึกษา/ปีการศึกษาต่อไป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4"/>
        <w:gridCol w:w="2811"/>
        <w:gridCol w:w="3260"/>
      </w:tblGrid>
      <w:tr w:rsidR="00A2427A" w:rsidRPr="00CD7967" w14:paraId="3AB04029" w14:textId="77777777" w:rsidTr="009A6E3C">
        <w:tc>
          <w:tcPr>
            <w:tcW w:w="3284" w:type="dxa"/>
          </w:tcPr>
          <w:p w14:paraId="23FC3D1E" w14:textId="77777777" w:rsidR="00A2427A" w:rsidRPr="00CD7967" w:rsidRDefault="00A2427A" w:rsidP="009A6E3C">
            <w:pPr>
              <w:spacing w:after="0" w:line="240" w:lineRule="auto"/>
              <w:ind w:left="284" w:hanging="28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ข้อเสนอ</w:t>
            </w:r>
          </w:p>
        </w:tc>
        <w:tc>
          <w:tcPr>
            <w:tcW w:w="2811" w:type="dxa"/>
          </w:tcPr>
          <w:p w14:paraId="1EC165B7" w14:textId="77777777" w:rsidR="00A2427A" w:rsidRPr="00CD7967" w:rsidRDefault="00A2427A" w:rsidP="009A6E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กำหนดเวลาแล้วเสร็จ</w:t>
            </w:r>
          </w:p>
        </w:tc>
        <w:tc>
          <w:tcPr>
            <w:tcW w:w="3260" w:type="dxa"/>
          </w:tcPr>
          <w:p w14:paraId="7C67F1B2" w14:textId="77777777" w:rsidR="00A2427A" w:rsidRPr="00CD7967" w:rsidRDefault="00A2427A" w:rsidP="009A6E3C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A2427A" w:rsidRPr="00CD7967" w14:paraId="18135B0A" w14:textId="77777777" w:rsidTr="009A6E3C">
        <w:tc>
          <w:tcPr>
            <w:tcW w:w="3284" w:type="dxa"/>
          </w:tcPr>
          <w:p w14:paraId="169A4089" w14:textId="77777777" w:rsidR="00A2427A" w:rsidRPr="00CD7967" w:rsidRDefault="00A2427A" w:rsidP="009A6E3C">
            <w:pPr>
              <w:pStyle w:val="Default"/>
              <w:rPr>
                <w:color w:val="FF0000"/>
                <w:sz w:val="28"/>
                <w:szCs w:val="28"/>
              </w:rPr>
            </w:pPr>
            <w:r w:rsidRPr="00CD7967">
              <w:rPr>
                <w:rFonts w:hint="cs"/>
                <w:color w:val="FF0000"/>
                <w:sz w:val="28"/>
                <w:szCs w:val="28"/>
                <w:cs/>
              </w:rPr>
              <w:t xml:space="preserve">อธิบายการปรับปรุงโดยย่อ เช่น ปรับเปลี่ยนวิธีการสอนสำหรับภาคการศึกษา/ </w:t>
            </w:r>
          </w:p>
          <w:p w14:paraId="36AA80DE" w14:textId="77777777" w:rsidR="00A2427A" w:rsidRPr="00CD7967" w:rsidRDefault="00A2427A" w:rsidP="009A6E3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hAnsi="TH SarabunPSK" w:cs="TH SarabunPSK" w:hint="cs"/>
                <w:color w:val="FF0000"/>
                <w:sz w:val="28"/>
                <w:cs/>
              </w:rPr>
              <w:t xml:space="preserve">ปีการศึกษานี้ การใช้อุปกรณ์การสอนแบบใหม่ เป็นต้น โดยคำนึงถึงการทำให้ผู้เรียนบรรลุตามผลลัพธ์การเรียนรู้ที่คาดหวังเป็นสำคัญ </w:t>
            </w:r>
          </w:p>
        </w:tc>
        <w:tc>
          <w:tcPr>
            <w:tcW w:w="2811" w:type="dxa"/>
          </w:tcPr>
          <w:p w14:paraId="461E87DC" w14:textId="77777777" w:rsidR="00A2427A" w:rsidRPr="00CD7967" w:rsidRDefault="00A2427A" w:rsidP="009A6E3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3260" w:type="dxa"/>
          </w:tcPr>
          <w:p w14:paraId="1C4EDA24" w14:textId="77777777" w:rsidR="00A2427A" w:rsidRPr="00CD7967" w:rsidRDefault="00A2427A" w:rsidP="009A6E3C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............................................]"/>
                  </w:textInput>
                </w:ffData>
              </w:fldCha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</w:rPr>
              <w:instrText>FORMTEXT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instrText xml:space="preserve"> </w:instrTex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separate"/>
            </w:r>
            <w:r w:rsidRPr="00CD7967">
              <w:rPr>
                <w:rFonts w:ascii="TH SarabunPSK" w:eastAsia="Times New Roman" w:hAnsi="TH SarabunPSK" w:cs="TH SarabunPSK" w:hint="cs"/>
                <w:noProof/>
                <w:color w:val="0000FF"/>
                <w:sz w:val="32"/>
                <w:szCs w:val="32"/>
                <w:cs/>
              </w:rPr>
              <w:t>[............................................]</w:t>
            </w:r>
            <w:r w:rsidRPr="00CD7967">
              <w:rPr>
                <w:rFonts w:ascii="TH SarabunPSK" w:eastAsia="Times New Roman" w:hAnsi="TH SarabunPSK" w:cs="TH SarabunPSK" w:hint="cs"/>
                <w:color w:val="0000FF"/>
                <w:sz w:val="32"/>
                <w:szCs w:val="32"/>
                <w:cs/>
              </w:rPr>
              <w:fldChar w:fldCharType="end"/>
            </w:r>
          </w:p>
        </w:tc>
      </w:tr>
    </w:tbl>
    <w:p w14:paraId="39985ECF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79EC50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</w:rPr>
        <w:t xml:space="preserve">4. </w:t>
      </w: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ข้อเสนอแนะของอาจารย์ผู้รับผิดชอบรายวิชาต่ออาจารย์ผู้รับผิดชอบหลักสูตร</w:t>
      </w:r>
    </w:p>
    <w:p w14:paraId="516B8CFB" w14:textId="77777777" w:rsidR="00A2427A" w:rsidRPr="00CD7967" w:rsidRDefault="00A2427A" w:rsidP="00A2427A">
      <w:pPr>
        <w:spacing w:after="0" w:line="240" w:lineRule="auto"/>
        <w:ind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begin">
          <w:ffData>
            <w:name w:val=""/>
            <w:enabled/>
            <w:calcOnExit w:val="0"/>
            <w:textInput>
              <w:default w:val="[............................................]"/>
            </w:textInput>
          </w:ffData>
        </w:fldCha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</w:rPr>
        <w:instrText>FORMTEXT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instrText xml:space="preserve"> </w:instrTex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separate"/>
      </w:r>
      <w:r w:rsidRPr="00CD7967">
        <w:rPr>
          <w:rFonts w:ascii="TH SarabunPSK" w:eastAsia="Times New Roman" w:hAnsi="TH SarabunPSK" w:cs="TH SarabunPSK" w:hint="cs"/>
          <w:noProof/>
          <w:color w:val="0000FF"/>
          <w:sz w:val="32"/>
          <w:szCs w:val="32"/>
          <w:cs/>
        </w:rPr>
        <w:t>[............................................]</w:t>
      </w:r>
      <w:r w:rsidRPr="00CD7967">
        <w:rPr>
          <w:rFonts w:ascii="TH SarabunPSK" w:eastAsia="Times New Roman" w:hAnsi="TH SarabunPSK" w:cs="TH SarabunPSK" w:hint="cs"/>
          <w:color w:val="0000FF"/>
          <w:sz w:val="32"/>
          <w:szCs w:val="32"/>
          <w:cs/>
        </w:rPr>
        <w:fldChar w:fldCharType="end"/>
      </w:r>
    </w:p>
    <w:p w14:paraId="260C63CF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5DC1E2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อาจารย์ผู้รับผิดชอบรายวิชา</w:t>
      </w:r>
    </w:p>
    <w:p w14:paraId="5BE3D218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</w:t>
      </w:r>
      <w:r w:rsidRPr="00CD7967">
        <w:rPr>
          <w:rFonts w:ascii="TH SarabunPSK" w:hAnsi="TH SarabunPSK" w:cs="TH SarabunPSK" w:hint="cs"/>
          <w:sz w:val="32"/>
          <w:szCs w:val="32"/>
          <w:cs/>
        </w:rPr>
        <w:tab/>
      </w: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วันที่รายงาน</w:t>
      </w:r>
    </w:p>
    <w:p w14:paraId="4DFFB823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(                                                 )</w:t>
      </w:r>
    </w:p>
    <w:p w14:paraId="6647F340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D7967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อาจารย์ผู้รับผิดชอบหลักสูตร</w:t>
      </w:r>
    </w:p>
    <w:p w14:paraId="714BC499" w14:textId="77777777" w:rsidR="00A2427A" w:rsidRPr="00CD7967" w:rsidRDefault="00A2427A" w:rsidP="00A242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</w:t>
      </w:r>
      <w:r w:rsidRPr="00CD7967">
        <w:rPr>
          <w:rFonts w:ascii="TH SarabunPSK" w:hAnsi="TH SarabunPSK" w:cs="TH SarabunPSK" w:hint="cs"/>
          <w:sz w:val="32"/>
          <w:szCs w:val="32"/>
          <w:cs/>
        </w:rPr>
        <w:tab/>
      </w: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วันที่รายงาน</w:t>
      </w:r>
    </w:p>
    <w:p w14:paraId="02C2266F" w14:textId="77777777" w:rsidR="008C6E96" w:rsidRPr="00E51B8C" w:rsidRDefault="00A2427A" w:rsidP="00A2427A">
      <w:pPr>
        <w:spacing w:after="0" w:line="240" w:lineRule="auto"/>
        <w:rPr>
          <w:rFonts w:ascii="TH SarabunPSK" w:hAnsi="TH SarabunPSK" w:cs="TH SarabunPSK"/>
          <w:spacing w:val="-4"/>
          <w:sz w:val="32"/>
          <w:szCs w:val="32"/>
        </w:rPr>
      </w:pPr>
      <w:r w:rsidRPr="00CD7967">
        <w:rPr>
          <w:rFonts w:ascii="TH SarabunPSK" w:hAnsi="TH SarabunPSK" w:cs="TH SarabunPSK" w:hint="cs"/>
          <w:sz w:val="32"/>
          <w:szCs w:val="32"/>
          <w:cs/>
        </w:rPr>
        <w:tab/>
        <w:t>(                                                 )</w:t>
      </w:r>
    </w:p>
    <w:sectPr w:rsidR="008C6E96" w:rsidRPr="00E51B8C" w:rsidSect="00A2427A">
      <w:headerReference w:type="default" r:id="rId9"/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03D4B" w14:textId="77777777" w:rsidR="004628BC" w:rsidRDefault="004628BC" w:rsidP="0051561E">
      <w:pPr>
        <w:spacing w:after="0" w:line="240" w:lineRule="auto"/>
      </w:pPr>
      <w:r>
        <w:separator/>
      </w:r>
    </w:p>
  </w:endnote>
  <w:endnote w:type="continuationSeparator" w:id="0">
    <w:p w14:paraId="718209A2" w14:textId="77777777" w:rsidR="004628BC" w:rsidRDefault="004628BC" w:rsidP="0051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CB48D" w14:textId="77777777" w:rsidR="004628BC" w:rsidRDefault="004628BC" w:rsidP="0051561E">
      <w:pPr>
        <w:spacing w:after="0" w:line="240" w:lineRule="auto"/>
      </w:pPr>
      <w:r>
        <w:separator/>
      </w:r>
    </w:p>
  </w:footnote>
  <w:footnote w:type="continuationSeparator" w:id="0">
    <w:p w14:paraId="1615CC22" w14:textId="77777777" w:rsidR="004628BC" w:rsidRDefault="004628BC" w:rsidP="00515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5353978"/>
      <w:docPartObj>
        <w:docPartGallery w:val="Page Numbers (Top of Page)"/>
        <w:docPartUnique/>
      </w:docPartObj>
    </w:sdtPr>
    <w:sdtEndPr>
      <w:rPr>
        <w:noProof/>
        <w:sz w:val="28"/>
      </w:rPr>
    </w:sdtEndPr>
    <w:sdtContent>
      <w:p w14:paraId="379E6503" w14:textId="77777777" w:rsidR="0051561E" w:rsidRPr="00E51B8C" w:rsidRDefault="0051561E" w:rsidP="00E51B8C">
        <w:pPr>
          <w:pStyle w:val="a5"/>
          <w:jc w:val="center"/>
          <w:rPr>
            <w:sz w:val="28"/>
          </w:rPr>
        </w:pPr>
        <w:r w:rsidRPr="00E51B8C">
          <w:rPr>
            <w:rFonts w:ascii="TH SarabunPSK" w:hAnsi="TH SarabunPSK" w:cs="TH SarabunPSK"/>
            <w:sz w:val="28"/>
          </w:rPr>
          <w:fldChar w:fldCharType="begin"/>
        </w:r>
        <w:r w:rsidRPr="00E51B8C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E51B8C">
          <w:rPr>
            <w:rFonts w:ascii="TH SarabunPSK" w:hAnsi="TH SarabunPSK" w:cs="TH SarabunPSK"/>
            <w:sz w:val="28"/>
          </w:rPr>
          <w:fldChar w:fldCharType="separate"/>
        </w:r>
        <w:r w:rsidRPr="00E51B8C">
          <w:rPr>
            <w:rFonts w:ascii="TH SarabunPSK" w:hAnsi="TH SarabunPSK" w:cs="TH SarabunPSK"/>
            <w:noProof/>
            <w:sz w:val="28"/>
          </w:rPr>
          <w:t>2</w:t>
        </w:r>
        <w:r w:rsidRPr="00E51B8C">
          <w:rPr>
            <w:rFonts w:ascii="TH SarabunPSK" w:hAnsi="TH SarabunPSK" w:cs="TH SarabunPSK"/>
            <w:noProof/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4CEC"/>
    <w:multiLevelType w:val="hybridMultilevel"/>
    <w:tmpl w:val="13969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02068"/>
    <w:multiLevelType w:val="hybridMultilevel"/>
    <w:tmpl w:val="9BCEC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C5151"/>
    <w:multiLevelType w:val="singleLevel"/>
    <w:tmpl w:val="95845C94"/>
    <w:lvl w:ilvl="0">
      <w:start w:val="1"/>
      <w:numFmt w:val="decimal"/>
      <w:lvlText w:val="%1)"/>
      <w:lvlJc w:val="left"/>
      <w:pPr>
        <w:tabs>
          <w:tab w:val="num" w:pos="1170"/>
        </w:tabs>
        <w:ind w:left="1170" w:hanging="360"/>
      </w:pPr>
      <w:rPr>
        <w:rFonts w:ascii="TH SarabunPSK" w:eastAsiaTheme="minorHAnsi" w:hAnsi="TH SarabunPSK" w:cs="TH SarabunPSK"/>
      </w:rPr>
    </w:lvl>
  </w:abstractNum>
  <w:abstractNum w:abstractNumId="3" w15:restartNumberingAfterBreak="0">
    <w:nsid w:val="117C7A51"/>
    <w:multiLevelType w:val="hybridMultilevel"/>
    <w:tmpl w:val="76728730"/>
    <w:lvl w:ilvl="0" w:tplc="FFFFFFFF">
      <w:start w:val="1"/>
      <w:numFmt w:val="decimal"/>
      <w:lvlText w:val="%1."/>
      <w:lvlJc w:val="left"/>
      <w:pPr>
        <w:ind w:left="340" w:hanging="22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E6006"/>
    <w:multiLevelType w:val="hybridMultilevel"/>
    <w:tmpl w:val="76728730"/>
    <w:lvl w:ilvl="0" w:tplc="185A8922">
      <w:start w:val="1"/>
      <w:numFmt w:val="decimal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04FB0"/>
    <w:multiLevelType w:val="hybridMultilevel"/>
    <w:tmpl w:val="4D2CEFCE"/>
    <w:lvl w:ilvl="0" w:tplc="1D8253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102A3"/>
    <w:multiLevelType w:val="hybridMultilevel"/>
    <w:tmpl w:val="F6549000"/>
    <w:lvl w:ilvl="0" w:tplc="DB2A8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5A0272"/>
    <w:multiLevelType w:val="hybridMultilevel"/>
    <w:tmpl w:val="8AE05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404C2"/>
    <w:multiLevelType w:val="multilevel"/>
    <w:tmpl w:val="56300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0000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FF0000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FF0000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FF0000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FF0000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FF0000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FF0000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FF0000"/>
        <w:sz w:val="32"/>
      </w:rPr>
    </w:lvl>
  </w:abstractNum>
  <w:abstractNum w:abstractNumId="9" w15:restartNumberingAfterBreak="0">
    <w:nsid w:val="5F546C78"/>
    <w:multiLevelType w:val="hybridMultilevel"/>
    <w:tmpl w:val="5C824A12"/>
    <w:lvl w:ilvl="0" w:tplc="E460C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244D2"/>
    <w:multiLevelType w:val="hybridMultilevel"/>
    <w:tmpl w:val="A6A82F7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64E5C"/>
    <w:multiLevelType w:val="hybridMultilevel"/>
    <w:tmpl w:val="90F45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F0BC2"/>
    <w:multiLevelType w:val="multilevel"/>
    <w:tmpl w:val="92844B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800"/>
      </w:pPr>
      <w:rPr>
        <w:rFonts w:hint="default"/>
      </w:rPr>
    </w:lvl>
  </w:abstractNum>
  <w:abstractNum w:abstractNumId="13" w15:restartNumberingAfterBreak="0">
    <w:nsid w:val="7024619A"/>
    <w:multiLevelType w:val="hybridMultilevel"/>
    <w:tmpl w:val="CE007BE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13"/>
  </w:num>
  <w:num w:numId="8">
    <w:abstractNumId w:val="10"/>
  </w:num>
  <w:num w:numId="9">
    <w:abstractNumId w:val="0"/>
  </w:num>
  <w:num w:numId="10">
    <w:abstractNumId w:val="9"/>
  </w:num>
  <w:num w:numId="11">
    <w:abstractNumId w:val="7"/>
  </w:num>
  <w:num w:numId="12">
    <w:abstractNumId w:val="3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F6"/>
    <w:rsid w:val="000149AC"/>
    <w:rsid w:val="0002774F"/>
    <w:rsid w:val="000575E6"/>
    <w:rsid w:val="000C51F9"/>
    <w:rsid w:val="001013E4"/>
    <w:rsid w:val="001309F6"/>
    <w:rsid w:val="00140108"/>
    <w:rsid w:val="001608BB"/>
    <w:rsid w:val="00160FAB"/>
    <w:rsid w:val="00172033"/>
    <w:rsid w:val="001C7A92"/>
    <w:rsid w:val="001D32C1"/>
    <w:rsid w:val="00230C1C"/>
    <w:rsid w:val="002672A4"/>
    <w:rsid w:val="0027121A"/>
    <w:rsid w:val="00285C6C"/>
    <w:rsid w:val="002870B2"/>
    <w:rsid w:val="002A528A"/>
    <w:rsid w:val="002B5AF9"/>
    <w:rsid w:val="002F188B"/>
    <w:rsid w:val="00344E4B"/>
    <w:rsid w:val="00363062"/>
    <w:rsid w:val="00426FFC"/>
    <w:rsid w:val="004276FF"/>
    <w:rsid w:val="00460CA2"/>
    <w:rsid w:val="004628BC"/>
    <w:rsid w:val="004A214C"/>
    <w:rsid w:val="004B4F38"/>
    <w:rsid w:val="004E02CE"/>
    <w:rsid w:val="0051561E"/>
    <w:rsid w:val="00531BED"/>
    <w:rsid w:val="00561CA8"/>
    <w:rsid w:val="005D5E89"/>
    <w:rsid w:val="00652D79"/>
    <w:rsid w:val="006A352B"/>
    <w:rsid w:val="006A7E0E"/>
    <w:rsid w:val="006C6A46"/>
    <w:rsid w:val="006D625E"/>
    <w:rsid w:val="006E1248"/>
    <w:rsid w:val="006E4160"/>
    <w:rsid w:val="00713DF8"/>
    <w:rsid w:val="00721EA5"/>
    <w:rsid w:val="00761B2B"/>
    <w:rsid w:val="007E7625"/>
    <w:rsid w:val="00805800"/>
    <w:rsid w:val="008C6E96"/>
    <w:rsid w:val="00906FBC"/>
    <w:rsid w:val="0091656B"/>
    <w:rsid w:val="00984AC0"/>
    <w:rsid w:val="00A06196"/>
    <w:rsid w:val="00A2427A"/>
    <w:rsid w:val="00A7199A"/>
    <w:rsid w:val="00B21FF5"/>
    <w:rsid w:val="00B34393"/>
    <w:rsid w:val="00B46CBD"/>
    <w:rsid w:val="00B53350"/>
    <w:rsid w:val="00B55654"/>
    <w:rsid w:val="00B64B0C"/>
    <w:rsid w:val="00B87086"/>
    <w:rsid w:val="00BA5733"/>
    <w:rsid w:val="00C363EF"/>
    <w:rsid w:val="00C716BD"/>
    <w:rsid w:val="00CA12ED"/>
    <w:rsid w:val="00CC5C98"/>
    <w:rsid w:val="00CE6DDC"/>
    <w:rsid w:val="00D954D4"/>
    <w:rsid w:val="00DF737D"/>
    <w:rsid w:val="00E3158B"/>
    <w:rsid w:val="00E51B8C"/>
    <w:rsid w:val="00E73AC5"/>
    <w:rsid w:val="00E901D7"/>
    <w:rsid w:val="00ED27FA"/>
    <w:rsid w:val="00ED6572"/>
    <w:rsid w:val="00F00E09"/>
    <w:rsid w:val="00F10527"/>
    <w:rsid w:val="00F143FA"/>
    <w:rsid w:val="00F156A8"/>
    <w:rsid w:val="00F93D36"/>
    <w:rsid w:val="00FD48A9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C6F09"/>
  <w15:chartTrackingRefBased/>
  <w15:docId w15:val="{962E8FD1-C401-42A0-9237-31D2ACE9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6E96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8C6E96"/>
    <w:pPr>
      <w:spacing w:after="0" w:line="240" w:lineRule="auto"/>
    </w:pPr>
    <w:rPr>
      <w:kern w:val="0"/>
      <w14:ligatures w14:val="none"/>
    </w:rPr>
  </w:style>
  <w:style w:type="paragraph" w:styleId="a5">
    <w:name w:val="header"/>
    <w:basedOn w:val="a"/>
    <w:link w:val="a6"/>
    <w:uiPriority w:val="99"/>
    <w:unhideWhenUsed/>
    <w:rsid w:val="00515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51561E"/>
  </w:style>
  <w:style w:type="paragraph" w:styleId="a7">
    <w:name w:val="footer"/>
    <w:basedOn w:val="a"/>
    <w:link w:val="a8"/>
    <w:uiPriority w:val="99"/>
    <w:unhideWhenUsed/>
    <w:rsid w:val="00515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51561E"/>
  </w:style>
  <w:style w:type="paragraph" w:styleId="a9">
    <w:name w:val="List Paragraph"/>
    <w:basedOn w:val="a"/>
    <w:uiPriority w:val="34"/>
    <w:qFormat/>
    <w:rsid w:val="005D5E89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6E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a0"/>
    <w:rsid w:val="00ED6572"/>
  </w:style>
  <w:style w:type="character" w:styleId="ab">
    <w:name w:val="Placeholder Text"/>
    <w:basedOn w:val="a0"/>
    <w:uiPriority w:val="99"/>
    <w:semiHidden/>
    <w:rsid w:val="00C363EF"/>
    <w:rPr>
      <w:color w:val="808080"/>
    </w:rPr>
  </w:style>
  <w:style w:type="paragraph" w:customStyle="1" w:styleId="Default">
    <w:name w:val="Default"/>
    <w:rsid w:val="00BA5733"/>
    <w:pPr>
      <w:autoSpaceDE w:val="0"/>
      <w:autoSpaceDN w:val="0"/>
      <w:adjustRightInd w:val="0"/>
      <w:spacing w:after="0" w:line="240" w:lineRule="auto"/>
    </w:pPr>
    <w:rPr>
      <w:rFonts w:ascii="TH SarabunPSK" w:eastAsia="Times New Roman" w:hAnsi="TH SarabunPSK" w:cs="TH SarabunPSK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3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1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0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ownloads\TQF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D1653-F434-45CF-9AD2-2D526C4CF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TQF5</Template>
  <TotalTime>0</TotalTime>
  <Pages>6</Pages>
  <Words>1239</Words>
  <Characters>7066</Characters>
  <Application>Microsoft Office Word</Application>
  <DocSecurity>0</DocSecurity>
  <Lines>58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2023-11-09T06:18:00Z</cp:lastPrinted>
  <dcterms:created xsi:type="dcterms:W3CDTF">2024-04-22T02:34:00Z</dcterms:created>
  <dcterms:modified xsi:type="dcterms:W3CDTF">2024-04-22T02:34:00Z</dcterms:modified>
</cp:coreProperties>
</file>